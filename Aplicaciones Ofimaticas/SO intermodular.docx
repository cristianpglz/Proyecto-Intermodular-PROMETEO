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237"/>
      </w:tblGrid>
      <w:tr w:rsidR="00A81248" w:rsidRPr="0000352C" w14:paraId="1E0D1A33" w14:textId="77777777" w:rsidTr="00A31A5B">
        <w:tc>
          <w:tcPr>
            <w:tcW w:w="5395" w:type="dxa"/>
          </w:tcPr>
          <w:p w14:paraId="4E2A8E45" w14:textId="77777777" w:rsidR="00A81248" w:rsidRPr="0000352C" w:rsidRDefault="00A81248" w:rsidP="00A81248">
            <w:pPr>
              <w:pStyle w:val="Delimitadorgrfico"/>
              <w:rPr>
                <w:noProof/>
              </w:rPr>
            </w:pPr>
          </w:p>
        </w:tc>
        <w:tc>
          <w:tcPr>
            <w:tcW w:w="5237" w:type="dxa"/>
          </w:tcPr>
          <w:p w14:paraId="51A0BA04" w14:textId="77777777" w:rsidR="00A81248" w:rsidRPr="0000352C" w:rsidRDefault="00A81248" w:rsidP="00A81248">
            <w:pPr>
              <w:pStyle w:val="Delimitadorgrfico"/>
              <w:rPr>
                <w:noProof/>
              </w:rPr>
            </w:pPr>
          </w:p>
        </w:tc>
      </w:tr>
      <w:tr w:rsidR="00A81248" w:rsidRPr="0000352C" w14:paraId="118D56A4" w14:textId="77777777" w:rsidTr="00A31A5B">
        <w:trPr>
          <w:trHeight w:val="2719"/>
        </w:trPr>
        <w:tc>
          <w:tcPr>
            <w:tcW w:w="5395" w:type="dxa"/>
          </w:tcPr>
          <w:p w14:paraId="77B2DBD5" w14:textId="48D11F94" w:rsidR="00A81248" w:rsidRPr="004B6EB3" w:rsidRDefault="00631E6E" w:rsidP="004B6EB3">
            <w:pPr>
              <w:pStyle w:val="PORTADA"/>
              <w:rPr>
                <w:b w:val="0"/>
                <w:color w:val="123869" w:themeColor="accent1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6EB3">
              <w:rPr>
                <w:b w:val="0"/>
                <w:color w:val="123869" w:themeColor="accent1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Proyecto</w:t>
            </w:r>
            <w:r w:rsidRPr="004B6EB3">
              <w:rPr>
                <w:b w:val="0"/>
                <w:color w:val="123869" w:themeColor="accent1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  <w:t>Intermodular</w:t>
            </w:r>
          </w:p>
        </w:tc>
        <w:tc>
          <w:tcPr>
            <w:tcW w:w="5237" w:type="dxa"/>
          </w:tcPr>
          <w:p w14:paraId="23A87B42" w14:textId="204BE955" w:rsidR="00A81248" w:rsidRPr="0000352C" w:rsidRDefault="00810B21">
            <w:pPr>
              <w:rPr>
                <w:noProof/>
              </w:rPr>
            </w:pPr>
            <w:r w:rsidRPr="0000352C">
              <w:rPr>
                <w:noProof/>
                <w:lang w:bidi="es-E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87179B4" wp14:editId="59576EB1">
                      <wp:simplePos x="0" y="0"/>
                      <wp:positionH relativeFrom="margin">
                        <wp:posOffset>-3886835</wp:posOffset>
                      </wp:positionH>
                      <wp:positionV relativeFrom="page">
                        <wp:posOffset>-918454</wp:posOffset>
                      </wp:positionV>
                      <wp:extent cx="7772400" cy="10687050"/>
                      <wp:effectExtent l="0" t="0" r="0" b="0"/>
                      <wp:wrapNone/>
                      <wp:docPr id="2" name="Grupo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68705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Forma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ángulo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Forma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5CCDA7" id="Grupo 1" o:spid="_x0000_s1026" alt="&quot;&quot;" style="position:absolute;margin-left:-306.05pt;margin-top:-72.3pt;width:612pt;height:841.5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">
                      <v:shape id="Forma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ángulo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Forma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</w:tr>
      <w:tr w:rsidR="00A81248" w:rsidRPr="0000352C" w14:paraId="56F9E7BD" w14:textId="77777777" w:rsidTr="00A31A5B">
        <w:trPr>
          <w:trHeight w:val="8865"/>
        </w:trPr>
        <w:tc>
          <w:tcPr>
            <w:tcW w:w="5395" w:type="dxa"/>
          </w:tcPr>
          <w:p w14:paraId="764185E0" w14:textId="197E6095" w:rsidR="00A81248" w:rsidRPr="0000352C" w:rsidRDefault="00A81248">
            <w:pPr>
              <w:rPr>
                <w:noProof/>
              </w:rPr>
            </w:pPr>
          </w:p>
        </w:tc>
        <w:tc>
          <w:tcPr>
            <w:tcW w:w="5237" w:type="dxa"/>
          </w:tcPr>
          <w:p w14:paraId="4AB9DA56" w14:textId="77777777" w:rsidR="00A81248" w:rsidRPr="0000352C" w:rsidRDefault="00A81248">
            <w:pPr>
              <w:rPr>
                <w:noProof/>
              </w:rPr>
            </w:pPr>
          </w:p>
        </w:tc>
      </w:tr>
      <w:tr w:rsidR="00A81248" w:rsidRPr="0000352C" w14:paraId="0D1F7FAF" w14:textId="77777777" w:rsidTr="004B6EB3">
        <w:trPr>
          <w:trHeight w:val="911"/>
        </w:trPr>
        <w:tc>
          <w:tcPr>
            <w:tcW w:w="5395" w:type="dxa"/>
          </w:tcPr>
          <w:p w14:paraId="4C3C16F9" w14:textId="77777777" w:rsidR="00A81248" w:rsidRPr="0000352C" w:rsidRDefault="00A81248">
            <w:pPr>
              <w:rPr>
                <w:noProof/>
              </w:rPr>
            </w:pPr>
          </w:p>
        </w:tc>
        <w:tc>
          <w:tcPr>
            <w:tcW w:w="5237" w:type="dxa"/>
          </w:tcPr>
          <w:p w14:paraId="384A3C14" w14:textId="5A600842" w:rsidR="00A81248" w:rsidRPr="004B6EB3" w:rsidRDefault="00631E6E" w:rsidP="004B6EB3">
            <w:pPr>
              <w:pStyle w:val="PORTADA"/>
              <w:spacing w:line="360" w:lineRule="auto"/>
              <w:rPr>
                <w:sz w:val="32"/>
                <w:szCs w:val="32"/>
              </w:rPr>
            </w:pPr>
            <w:r w:rsidRPr="004B6EB3">
              <w:rPr>
                <w:sz w:val="32"/>
                <w:szCs w:val="32"/>
              </w:rPr>
              <w:t>29/03/2026</w:t>
            </w:r>
          </w:p>
          <w:p w14:paraId="12EF9B24" w14:textId="1971F3C9" w:rsidR="00A81248" w:rsidRPr="004B6EB3" w:rsidRDefault="00631E6E" w:rsidP="004B6EB3">
            <w:pPr>
              <w:pStyle w:val="PORTADA"/>
              <w:spacing w:line="360" w:lineRule="auto"/>
              <w:rPr>
                <w:sz w:val="32"/>
                <w:szCs w:val="32"/>
              </w:rPr>
            </w:pPr>
            <w:r w:rsidRPr="004B6EB3">
              <w:rPr>
                <w:sz w:val="32"/>
                <w:szCs w:val="32"/>
              </w:rPr>
              <w:t>Sistemas Operativos</w:t>
            </w:r>
          </w:p>
        </w:tc>
      </w:tr>
      <w:tr w:rsidR="00A81248" w:rsidRPr="0000352C" w14:paraId="58B0E071" w14:textId="77777777" w:rsidTr="00A31A5B">
        <w:trPr>
          <w:trHeight w:val="1402"/>
        </w:trPr>
        <w:tc>
          <w:tcPr>
            <w:tcW w:w="5395" w:type="dxa"/>
          </w:tcPr>
          <w:p w14:paraId="0C721A9E" w14:textId="77777777" w:rsidR="00A81248" w:rsidRPr="0000352C" w:rsidRDefault="00A81248">
            <w:pPr>
              <w:rPr>
                <w:noProof/>
              </w:rPr>
            </w:pPr>
          </w:p>
        </w:tc>
        <w:tc>
          <w:tcPr>
            <w:tcW w:w="5237" w:type="dxa"/>
          </w:tcPr>
          <w:p w14:paraId="1073E22A" w14:textId="4F3D1D19" w:rsidR="00A81248" w:rsidRPr="004B6EB3" w:rsidRDefault="00631E6E" w:rsidP="004B6EB3">
            <w:pPr>
              <w:pStyle w:val="PORTADA"/>
              <w:spacing w:line="360" w:lineRule="auto"/>
              <w:rPr>
                <w:sz w:val="32"/>
                <w:szCs w:val="32"/>
              </w:rPr>
            </w:pPr>
            <w:r w:rsidRPr="004B6EB3">
              <w:rPr>
                <w:sz w:val="32"/>
                <w:szCs w:val="32"/>
              </w:rPr>
              <w:t>Cristian Pereiro Gonzalez</w:t>
            </w:r>
            <w:r w:rsidR="00C66528" w:rsidRPr="004B6EB3">
              <w:rPr>
                <w:sz w:val="32"/>
                <w:szCs w:val="32"/>
                <w:lang w:bidi="es-ES"/>
              </w:rPr>
              <w:t xml:space="preserve"> </w:t>
            </w:r>
          </w:p>
          <w:p w14:paraId="48B812AA" w14:textId="05BBE1E4" w:rsidR="00A81248" w:rsidRPr="004B6EB3" w:rsidRDefault="00A81248" w:rsidP="004B6EB3">
            <w:pPr>
              <w:pStyle w:val="PORTADA"/>
              <w:spacing w:line="360" w:lineRule="auto"/>
              <w:rPr>
                <w:sz w:val="32"/>
                <w:szCs w:val="32"/>
              </w:rPr>
            </w:pPr>
          </w:p>
        </w:tc>
      </w:tr>
    </w:tbl>
    <w:p w14:paraId="2F0E7691" w14:textId="14213777" w:rsidR="006A56B3" w:rsidRDefault="006A56B3">
      <w:pPr>
        <w:sectPr w:rsidR="006A56B3" w:rsidSect="00810B21">
          <w:headerReference w:type="default" r:id="rId11"/>
          <w:footerReference w:type="even" r:id="rId12"/>
          <w:footerReference w:type="default" r:id="rId13"/>
          <w:headerReference w:type="first" r:id="rId14"/>
          <w:pgSz w:w="11906" w:h="16838" w:code="9"/>
          <w:pgMar w:top="720" w:right="624" w:bottom="1077" w:left="624" w:header="680" w:footer="567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266768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1DF569" w14:textId="37489F21" w:rsidR="006472B5" w:rsidRDefault="006472B5">
          <w:pPr>
            <w:pStyle w:val="TtuloTDC"/>
          </w:pPr>
          <w:r>
            <w:t>Contenido</w:t>
          </w:r>
        </w:p>
        <w:p w14:paraId="18B2A5B8" w14:textId="19D12C55" w:rsidR="002E0A0F" w:rsidRDefault="006472B5">
          <w:pPr>
            <w:pStyle w:val="TDC1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85714" w:history="1">
            <w:r w:rsidR="002E0A0F" w:rsidRPr="00180728">
              <w:rPr>
                <w:rStyle w:val="Hipervnculo"/>
                <w:noProof/>
              </w:rPr>
              <w:t>1. Elección del sistema operativo</w:t>
            </w:r>
            <w:r w:rsidR="002E0A0F">
              <w:rPr>
                <w:noProof/>
                <w:webHidden/>
              </w:rPr>
              <w:tab/>
            </w:r>
            <w:r w:rsidR="002E0A0F">
              <w:rPr>
                <w:noProof/>
                <w:webHidden/>
              </w:rPr>
              <w:fldChar w:fldCharType="begin"/>
            </w:r>
            <w:r w:rsidR="002E0A0F">
              <w:rPr>
                <w:noProof/>
                <w:webHidden/>
              </w:rPr>
              <w:instrText xml:space="preserve"> PAGEREF _Toc225985714 \h </w:instrText>
            </w:r>
            <w:r w:rsidR="002E0A0F">
              <w:rPr>
                <w:noProof/>
                <w:webHidden/>
              </w:rPr>
            </w:r>
            <w:r w:rsidR="002E0A0F">
              <w:rPr>
                <w:noProof/>
                <w:webHidden/>
              </w:rPr>
              <w:fldChar w:fldCharType="separate"/>
            </w:r>
            <w:r w:rsidR="002E0A0F">
              <w:rPr>
                <w:noProof/>
                <w:webHidden/>
              </w:rPr>
              <w:t>3</w:t>
            </w:r>
            <w:r w:rsidR="002E0A0F">
              <w:rPr>
                <w:noProof/>
                <w:webHidden/>
              </w:rPr>
              <w:fldChar w:fldCharType="end"/>
            </w:r>
          </w:hyperlink>
        </w:p>
        <w:p w14:paraId="188C3214" w14:textId="3FDAFA4D" w:rsidR="002E0A0F" w:rsidRDefault="002E0A0F">
          <w:pPr>
            <w:pStyle w:val="TDC2"/>
            <w:tabs>
              <w:tab w:val="left" w:pos="720"/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15" w:history="1">
            <w:r w:rsidRPr="00180728">
              <w:rPr>
                <w:rStyle w:val="Hipervnculo"/>
                <w:rFonts w:ascii="Wingdings" w:hAnsi="Wingdings"/>
                <w:noProof/>
              </w:rPr>
              <w:t>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0728">
              <w:rPr>
                <w:rStyle w:val="Hipervnculo"/>
                <w:noProof/>
              </w:rPr>
              <w:t xml:space="preserve">Se ha seleccionado </w:t>
            </w:r>
            <w:r w:rsidRPr="00180728">
              <w:rPr>
                <w:rStyle w:val="Hipervnculo"/>
                <w:bCs/>
                <w:iCs/>
                <w:noProof/>
              </w:rPr>
              <w:t>Windows 11</w:t>
            </w:r>
            <w:r w:rsidRPr="00180728">
              <w:rPr>
                <w:rStyle w:val="Hipervnculo"/>
                <w:noProof/>
              </w:rPr>
              <w:t xml:space="preserve"> como sistema operativo base para este equipo por las siguientes razones estratégicas: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9DF83" w14:textId="64DE425F" w:rsidR="002E0A0F" w:rsidRDefault="002E0A0F">
          <w:pPr>
            <w:pStyle w:val="TDC1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16" w:history="1">
            <w:r w:rsidRPr="00180728">
              <w:rPr>
                <w:rStyle w:val="Hipervnculo"/>
                <w:noProof/>
              </w:rPr>
              <w:t>2. Instalación del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091E9" w14:textId="02E3C22E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17" w:history="1">
            <w:r w:rsidRPr="00180728">
              <w:rPr>
                <w:rStyle w:val="Hipervnculo"/>
                <w:noProof/>
              </w:rPr>
              <w:t>A. Inicio de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A7202" w14:textId="00572991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18" w:history="1">
            <w:r w:rsidRPr="00180728">
              <w:rPr>
                <w:rStyle w:val="Hipervnculo"/>
                <w:noProof/>
              </w:rPr>
              <w:t>B. Particionado del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492D1" w14:textId="48E48219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19" w:history="1">
            <w:r w:rsidRPr="00180728">
              <w:rPr>
                <w:rStyle w:val="Hipervnculo"/>
                <w:noProof/>
              </w:rPr>
              <w:t>C. Configuración inicial y primer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11878" w14:textId="54D7F1A5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0" w:history="1">
            <w:r w:rsidRPr="00180728">
              <w:rPr>
                <w:rStyle w:val="Hipervnculo"/>
                <w:noProof/>
              </w:rPr>
              <w:t>D.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8470" w14:textId="683B91D6" w:rsidR="002E0A0F" w:rsidRDefault="002E0A0F">
          <w:pPr>
            <w:pStyle w:val="TDC1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1" w:history="1">
            <w:r w:rsidRPr="00180728">
              <w:rPr>
                <w:rStyle w:val="Hipervnculo"/>
                <w:noProof/>
              </w:rPr>
              <w:t>3. Configuración básica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9BC83" w14:textId="2A6F6105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2" w:history="1">
            <w:r w:rsidRPr="00180728">
              <w:rPr>
                <w:rStyle w:val="Hipervnculo"/>
                <w:noProof/>
              </w:rPr>
              <w:t>A. Identificación y Nombre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E94C" w14:textId="5BFCDDCF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3" w:history="1">
            <w:r w:rsidRPr="00180728">
              <w:rPr>
                <w:rStyle w:val="Hipervnculo"/>
                <w:noProof/>
              </w:rPr>
              <w:t>B. Configuración de red (IPv4)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FDE2E" w14:textId="4B9978F9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4" w:history="1">
            <w:r w:rsidRPr="00180728">
              <w:rPr>
                <w:rStyle w:val="Hipervnculo"/>
                <w:noProof/>
              </w:rPr>
              <w:t>C. Actualizaciones y Región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B4ED3" w14:textId="2068267D" w:rsidR="002E0A0F" w:rsidRDefault="002E0A0F">
          <w:pPr>
            <w:pStyle w:val="TDC1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5" w:history="1">
            <w:r w:rsidRPr="00180728">
              <w:rPr>
                <w:rStyle w:val="Hipervnculo"/>
                <w:noProof/>
              </w:rPr>
              <w:t>4.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AC65" w14:textId="53AFB4DF" w:rsidR="002E0A0F" w:rsidRDefault="002E0A0F">
          <w:pPr>
            <w:pStyle w:val="TDC2"/>
            <w:tabs>
              <w:tab w:val="left" w:pos="720"/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6" w:history="1">
            <w:r w:rsidRPr="00180728">
              <w:rPr>
                <w:rStyle w:val="Hipervnculo"/>
                <w:noProof/>
              </w:rPr>
              <w:t>A.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0728">
              <w:rPr>
                <w:rStyle w:val="Hipervnculo"/>
                <w:noProof/>
              </w:rPr>
              <w:t>Usuario Administrador (Mantenimiento)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1A44A" w14:textId="142B6B01" w:rsidR="002E0A0F" w:rsidRDefault="002E0A0F">
          <w:pPr>
            <w:pStyle w:val="TDC2"/>
            <w:tabs>
              <w:tab w:val="left" w:pos="720"/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7" w:history="1">
            <w:r w:rsidRPr="00180728">
              <w:rPr>
                <w:rStyle w:val="Hipervnculo"/>
                <w:noProof/>
              </w:rPr>
              <w:t>B.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0728">
              <w:rPr>
                <w:rStyle w:val="Hipervnculo"/>
                <w:noProof/>
              </w:rPr>
              <w:t>Usuario Estándar (Recepción)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87FA1" w14:textId="1309806A" w:rsidR="002E0A0F" w:rsidRDefault="002E0A0F">
          <w:pPr>
            <w:pStyle w:val="TDC2"/>
            <w:tabs>
              <w:tab w:val="left" w:pos="720"/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8" w:history="1">
            <w:r w:rsidRPr="00180728">
              <w:rPr>
                <w:rStyle w:val="Hipervnculo"/>
                <w:noProof/>
              </w:rPr>
              <w:t>C.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0728">
              <w:rPr>
                <w:rStyle w:val="Hipervnculo"/>
                <w:noProof/>
              </w:rPr>
              <w:t>Gestión de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07AD" w14:textId="2A3AA41D" w:rsidR="002E0A0F" w:rsidRDefault="002E0A0F">
          <w:pPr>
            <w:pStyle w:val="TDC1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29" w:history="1">
            <w:r w:rsidRPr="00180728">
              <w:rPr>
                <w:rStyle w:val="Hipervnculo"/>
                <w:noProof/>
              </w:rPr>
              <w:t>5. Instalación de software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43690" w14:textId="4CA025A6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30" w:history="1">
            <w:r w:rsidRPr="00180728">
              <w:rPr>
                <w:rStyle w:val="Hipervnculo"/>
                <w:noProof/>
              </w:rPr>
              <w:t>A. Navegador Web (Google Chrome / Microsoft Edge)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E0D6C" w14:textId="14B2969D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31" w:history="1">
            <w:r w:rsidRPr="00180728">
              <w:rPr>
                <w:rStyle w:val="Hipervnculo"/>
                <w:noProof/>
              </w:rPr>
              <w:t>B. Suite Ofimática (LibreOffice / Microsoft 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E3A5" w14:textId="59E9D620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32" w:history="1">
            <w:r w:rsidRPr="00180728">
              <w:rPr>
                <w:rStyle w:val="Hipervnculo"/>
                <w:noProof/>
              </w:rPr>
              <w:t>C. Software de Gestión de Accesos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EAB7" w14:textId="74ADDD20" w:rsidR="002E0A0F" w:rsidRDefault="002E0A0F">
          <w:pPr>
            <w:pStyle w:val="TDC1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33" w:history="1">
            <w:r w:rsidRPr="00180728">
              <w:rPr>
                <w:rStyle w:val="Hipervnculo"/>
                <w:noProof/>
              </w:rPr>
              <w:t>6. Medidas básicas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B23AD" w14:textId="6CAB0637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34" w:history="1">
            <w:r w:rsidRPr="00180728">
              <w:rPr>
                <w:rStyle w:val="Hipervnculo"/>
                <w:noProof/>
              </w:rPr>
              <w:t>A. Actualizaciones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4A2B3" w14:textId="247969A7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35" w:history="1">
            <w:r w:rsidRPr="00180728">
              <w:rPr>
                <w:rStyle w:val="Hipervnculo"/>
                <w:noProof/>
              </w:rPr>
              <w:t>B. Firewall y Antivirus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29ACB" w14:textId="3320A7BA" w:rsidR="002E0A0F" w:rsidRDefault="002E0A0F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985736" w:history="1">
            <w:r w:rsidRPr="00180728">
              <w:rPr>
                <w:rStyle w:val="Hipervnculo"/>
                <w:noProof/>
              </w:rPr>
              <w:t>C. Políticas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C49E" w14:textId="1FC961EC" w:rsidR="006472B5" w:rsidRDefault="006472B5">
          <w:r>
            <w:rPr>
              <w:b/>
              <w:bCs/>
            </w:rPr>
            <w:fldChar w:fldCharType="end"/>
          </w:r>
        </w:p>
      </w:sdtContent>
    </w:sdt>
    <w:p w14:paraId="015D0C02" w14:textId="77777777" w:rsidR="00D3340E" w:rsidRDefault="00D3340E">
      <w:pPr>
        <w:rPr>
          <w:rFonts w:ascii="Arial" w:eastAsiaTheme="majorEastAsia" w:hAnsi="Arial" w:cstheme="majorBidi"/>
          <w:color w:val="00BCD4"/>
          <w:sz w:val="36"/>
          <w:szCs w:val="32"/>
        </w:rPr>
      </w:pPr>
      <w:r>
        <w:br w:type="page"/>
      </w:r>
    </w:p>
    <w:p w14:paraId="5D99230B" w14:textId="4772275E" w:rsidR="002139AF" w:rsidRPr="002139AF" w:rsidRDefault="002139AF" w:rsidP="00D47283">
      <w:pPr>
        <w:pStyle w:val="Titulo1"/>
        <w:spacing w:before="480"/>
      </w:pPr>
      <w:bookmarkStart w:id="0" w:name="_Toc225985714"/>
      <w:r w:rsidRPr="002139AF">
        <w:lastRenderedPageBreak/>
        <w:t>1. Elección del sistema operativo</w:t>
      </w:r>
      <w:bookmarkEnd w:id="0"/>
      <w:r w:rsidRPr="002139AF">
        <w:t xml:space="preserve"> </w:t>
      </w:r>
    </w:p>
    <w:p w14:paraId="401F18C0" w14:textId="4A5E43CE" w:rsidR="002139AF" w:rsidRPr="002139AF" w:rsidRDefault="002139AF" w:rsidP="009C6D49">
      <w:pPr>
        <w:pStyle w:val="Textos"/>
        <w:spacing w:before="240"/>
      </w:pPr>
      <w:r w:rsidRPr="002139AF">
        <w:t xml:space="preserve">Para el desarrollo de este proyecto técnico, se ha tomado como base una empresa del sector deportivo: un </w:t>
      </w:r>
      <w:r w:rsidRPr="002139AF">
        <w:rPr>
          <w:b/>
          <w:bCs/>
        </w:rPr>
        <w:t>Gimnasio</w:t>
      </w:r>
      <w:r w:rsidR="00D730E0">
        <w:rPr>
          <w:b/>
          <w:bCs/>
        </w:rPr>
        <w:t>.</w:t>
      </w:r>
      <w:r w:rsidR="00CD6E69">
        <w:rPr>
          <w:b/>
          <w:bCs/>
        </w:rPr>
        <w:t xml:space="preserve"> </w:t>
      </w:r>
      <w:r w:rsidRPr="002139AF">
        <w:t>El objetivo es preparar el puesto de trabajo principal de recepción, el cual actuará como el nodo central de control de la infraestructura.</w:t>
      </w:r>
    </w:p>
    <w:p w14:paraId="5ACA7B5D" w14:textId="77777777" w:rsidR="002139AF" w:rsidRPr="002139AF" w:rsidRDefault="002139AF" w:rsidP="009C6D49">
      <w:pPr>
        <w:pStyle w:val="TITULO2"/>
        <w:numPr>
          <w:ilvl w:val="0"/>
          <w:numId w:val="18"/>
        </w:numPr>
        <w:spacing w:before="240"/>
        <w:ind w:left="360"/>
      </w:pPr>
      <w:bookmarkStart w:id="1" w:name="_Toc225985715"/>
      <w:r w:rsidRPr="002139AF">
        <w:t xml:space="preserve">Se ha seleccionado </w:t>
      </w:r>
      <w:r w:rsidRPr="00CD6E69">
        <w:rPr>
          <w:bCs/>
          <w:iCs/>
        </w:rPr>
        <w:t>Windows 11</w:t>
      </w:r>
      <w:r w:rsidRPr="002139AF">
        <w:t xml:space="preserve"> como sistema operativo base para este equipo por las siguientes razones estratégicas:</w:t>
      </w:r>
      <w:bookmarkEnd w:id="1"/>
      <w:r w:rsidRPr="002139AF">
        <w:t xml:space="preserve"> </w:t>
      </w:r>
    </w:p>
    <w:p w14:paraId="24EB8B22" w14:textId="77777777" w:rsidR="002139AF" w:rsidRPr="002139AF" w:rsidRDefault="002139AF" w:rsidP="0087031B">
      <w:pPr>
        <w:pStyle w:val="Textos"/>
        <w:numPr>
          <w:ilvl w:val="0"/>
          <w:numId w:val="2"/>
        </w:numPr>
        <w:spacing w:before="240"/>
      </w:pPr>
      <w:r w:rsidRPr="00CD6E69">
        <w:rPr>
          <w:b/>
          <w:bCs/>
          <w:u w:val="single"/>
        </w:rPr>
        <w:t>Compatibilidad con Periféricos</w:t>
      </w:r>
      <w:r w:rsidRPr="002139AF">
        <w:rPr>
          <w:b/>
          <w:bCs/>
        </w:rPr>
        <w:t>:</w:t>
      </w:r>
      <w:r w:rsidRPr="002139AF">
        <w:t xml:space="preserve"> El modelo de negocio requiere la integración de hardware específico, como lectores de tarjetas </w:t>
      </w:r>
      <w:r w:rsidRPr="00197A60">
        <w:rPr>
          <w:b/>
          <w:bCs/>
        </w:rPr>
        <w:t>RFID</w:t>
      </w:r>
      <w:r w:rsidRPr="002139AF">
        <w:t xml:space="preserve"> para los tornos de acceso y cámaras de vigilancia IP, que cuentan con soporte nativo y controladores optimizados para este sistema.</w:t>
      </w:r>
    </w:p>
    <w:p w14:paraId="7B4563DA" w14:textId="77777777" w:rsidR="002139AF" w:rsidRPr="002139AF" w:rsidRDefault="002139AF" w:rsidP="009714F4">
      <w:pPr>
        <w:pStyle w:val="Textos"/>
        <w:numPr>
          <w:ilvl w:val="0"/>
          <w:numId w:val="2"/>
        </w:numPr>
        <w:spacing w:before="480"/>
      </w:pPr>
      <w:r w:rsidRPr="00CD6E69">
        <w:rPr>
          <w:b/>
          <w:bCs/>
          <w:u w:val="single"/>
        </w:rPr>
        <w:t>Gestión de Software</w:t>
      </w:r>
      <w:r w:rsidRPr="002139AF">
        <w:rPr>
          <w:b/>
          <w:bCs/>
        </w:rPr>
        <w:t>:</w:t>
      </w:r>
      <w:r w:rsidRPr="002139AF">
        <w:t xml:space="preserve"> Las aplicaciones de bases de datos para la gestión de socios y el software de monitorización de dispositivos </w:t>
      </w:r>
      <w:proofErr w:type="spellStart"/>
      <w:r w:rsidRPr="00197A60">
        <w:rPr>
          <w:b/>
          <w:bCs/>
        </w:rPr>
        <w:t>IoT</w:t>
      </w:r>
      <w:proofErr w:type="spellEnd"/>
      <w:r w:rsidRPr="002139AF">
        <w:t xml:space="preserve"> funcionan de manera más estable en un entorno Windows.</w:t>
      </w:r>
    </w:p>
    <w:p w14:paraId="30148D7E" w14:textId="77777777" w:rsidR="002139AF" w:rsidRPr="002139AF" w:rsidRDefault="002139AF" w:rsidP="009714F4">
      <w:pPr>
        <w:pStyle w:val="Textos"/>
        <w:numPr>
          <w:ilvl w:val="0"/>
          <w:numId w:val="2"/>
        </w:numPr>
        <w:spacing w:before="480"/>
      </w:pPr>
      <w:r w:rsidRPr="00CD6E69">
        <w:rPr>
          <w:b/>
          <w:bCs/>
          <w:u w:val="single"/>
        </w:rPr>
        <w:t>Seguridad de los Datos</w:t>
      </w:r>
      <w:r w:rsidRPr="002139AF">
        <w:rPr>
          <w:b/>
          <w:bCs/>
        </w:rPr>
        <w:t>:</w:t>
      </w:r>
      <w:r w:rsidRPr="002139AF">
        <w:t xml:space="preserve"> Windows 11 ofrece un entorno robusto para el cumplimiento de la normativa de protección de datos (</w:t>
      </w:r>
      <w:r w:rsidRPr="00AB0E99">
        <w:rPr>
          <w:b/>
          <w:bCs/>
        </w:rPr>
        <w:t>RGPD</w:t>
      </w:r>
      <w:r w:rsidRPr="002139AF">
        <w:t>), permitiendo cifrar la información sensible de los clientes y gestionar permisos de acceso de forma granular.</w:t>
      </w:r>
    </w:p>
    <w:p w14:paraId="1F84F8D0" w14:textId="77777777" w:rsidR="002139AF" w:rsidRDefault="002139AF" w:rsidP="009714F4">
      <w:pPr>
        <w:pStyle w:val="Textos"/>
        <w:numPr>
          <w:ilvl w:val="0"/>
          <w:numId w:val="2"/>
        </w:numPr>
        <w:spacing w:before="480"/>
      </w:pPr>
      <w:r w:rsidRPr="00CD6E69">
        <w:rPr>
          <w:b/>
          <w:bCs/>
          <w:u w:val="single"/>
        </w:rPr>
        <w:t>Interfaz de Usuario</w:t>
      </w:r>
      <w:r w:rsidRPr="002139AF">
        <w:rPr>
          <w:b/>
          <w:bCs/>
        </w:rPr>
        <w:t>:</w:t>
      </w:r>
      <w:r w:rsidRPr="002139AF">
        <w:t xml:space="preserve"> Su diseño moderno e intuitivo facilita que el personal de recepción realice las tareas administrativas y de atención al público de forma ágil y eficiente.</w:t>
      </w:r>
    </w:p>
    <w:p w14:paraId="10D3DECF" w14:textId="4CFFF66C" w:rsidR="005F50AD" w:rsidRPr="00A47244" w:rsidRDefault="005F50AD" w:rsidP="009C6D49">
      <w:pPr>
        <w:pStyle w:val="TITULO2"/>
        <w:sectPr w:rsidR="005F50AD" w:rsidRPr="00A47244" w:rsidSect="00812DEC">
          <w:pgSz w:w="11906" w:h="16838" w:code="9"/>
          <w:pgMar w:top="1440" w:right="1080" w:bottom="1440" w:left="1080" w:header="680" w:footer="567" w:gutter="0"/>
          <w:cols w:space="708"/>
          <w:docGrid w:linePitch="360"/>
        </w:sectPr>
      </w:pPr>
    </w:p>
    <w:p w14:paraId="2FD2DC63" w14:textId="77777777" w:rsidR="005840D9" w:rsidRDefault="005840D9" w:rsidP="005840D9">
      <w:pPr>
        <w:pStyle w:val="Titulo1"/>
        <w:spacing w:before="480"/>
      </w:pPr>
      <w:bookmarkStart w:id="2" w:name="_Toc225985716"/>
      <w:r w:rsidRPr="005840D9">
        <w:lastRenderedPageBreak/>
        <w:t>2. Instalación del sistema operativo</w:t>
      </w:r>
      <w:bookmarkEnd w:id="2"/>
    </w:p>
    <w:p w14:paraId="6BF7B4B1" w14:textId="4B8C266F" w:rsidR="00940C94" w:rsidRPr="00940C94" w:rsidRDefault="000C6325" w:rsidP="007F0906">
      <w:pPr>
        <w:pStyle w:val="Textos"/>
        <w:spacing w:before="120"/>
      </w:pPr>
      <w:r w:rsidRPr="00B4664A">
        <w:rPr>
          <w:noProof/>
        </w:rPr>
        <w:drawing>
          <wp:anchor distT="0" distB="0" distL="114300" distR="114300" simplePos="0" relativeHeight="251664384" behindDoc="0" locked="0" layoutInCell="1" allowOverlap="1" wp14:anchorId="3959F8F4" wp14:editId="559315FD">
            <wp:simplePos x="0" y="0"/>
            <wp:positionH relativeFrom="margin">
              <wp:posOffset>4152509</wp:posOffset>
            </wp:positionH>
            <wp:positionV relativeFrom="paragraph">
              <wp:posOffset>522556</wp:posOffset>
            </wp:positionV>
            <wp:extent cx="2578100" cy="1605915"/>
            <wp:effectExtent l="0" t="0" r="0" b="0"/>
            <wp:wrapThrough wrapText="bothSides">
              <wp:wrapPolygon edited="0">
                <wp:start x="0" y="0"/>
                <wp:lineTo x="0" y="21267"/>
                <wp:lineTo x="21387" y="21267"/>
                <wp:lineTo x="21387" y="0"/>
                <wp:lineTo x="0" y="0"/>
              </wp:wrapPolygon>
            </wp:wrapThrough>
            <wp:docPr id="2090091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9158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0C94" w:rsidRPr="00940C94">
        <w:t>El proceso de despliegue se ha realizado mediante una instalación limpia para asegurar un entorno libre de software preinstalado innecesario, optimizando así el rendimiento para el gimnasio.</w:t>
      </w:r>
    </w:p>
    <w:p w14:paraId="62B2EE10" w14:textId="1C9CEF11" w:rsidR="005840D9" w:rsidRDefault="00940C94" w:rsidP="005C70C8">
      <w:pPr>
        <w:pStyle w:val="TITULO2"/>
        <w:spacing w:before="120"/>
      </w:pPr>
      <w:bookmarkStart w:id="3" w:name="_Toc225985717"/>
      <w:r w:rsidRPr="00940C94">
        <w:t>A. Inicio de la instalación</w:t>
      </w:r>
      <w:bookmarkEnd w:id="3"/>
    </w:p>
    <w:p w14:paraId="77C5311B" w14:textId="5DD514F1" w:rsidR="00B4664A" w:rsidRPr="00CD46B0" w:rsidRDefault="00CD46B0" w:rsidP="000C6325">
      <w:pPr>
        <w:pStyle w:val="Textos"/>
        <w:numPr>
          <w:ilvl w:val="0"/>
          <w:numId w:val="3"/>
        </w:numPr>
        <w:spacing w:before="120"/>
      </w:pPr>
      <w:r w:rsidRPr="00CD46B0">
        <w:rPr>
          <w:b/>
          <w:bCs/>
        </w:rPr>
        <w:t>Paso:</w:t>
      </w:r>
      <w:r w:rsidRPr="00CD46B0">
        <w:t xml:space="preserve"> Arrancamos la máquina desde el archivo</w:t>
      </w:r>
      <w:r w:rsidRPr="00AB0E99">
        <w:rPr>
          <w:b/>
          <w:bCs/>
        </w:rPr>
        <w:t xml:space="preserve"> ISO de Windows 11</w:t>
      </w:r>
      <w:r w:rsidRPr="00CD46B0">
        <w:t>. En la primera ventana, seleccionamos el idioma (</w:t>
      </w:r>
      <w:proofErr w:type="gramStart"/>
      <w:r w:rsidRPr="00CD46B0">
        <w:t>Español</w:t>
      </w:r>
      <w:proofErr w:type="gramEnd"/>
      <w:r w:rsidRPr="00CD46B0">
        <w:t>), el formato de hora y el método de teclado.</w:t>
      </w:r>
      <w:r w:rsidR="002404EF" w:rsidRPr="002404EF">
        <w:t xml:space="preserve"> </w:t>
      </w:r>
    </w:p>
    <w:p w14:paraId="0E8BACA1" w14:textId="77777777" w:rsidR="00CD46B0" w:rsidRPr="00CD46B0" w:rsidRDefault="00CD46B0" w:rsidP="005C70C8">
      <w:pPr>
        <w:pStyle w:val="TITULO2"/>
        <w:spacing w:before="120"/>
      </w:pPr>
      <w:bookmarkStart w:id="4" w:name="_Toc225985718"/>
      <w:r w:rsidRPr="00CD46B0">
        <w:t>B. Particionado del disco</w:t>
      </w:r>
      <w:bookmarkEnd w:id="4"/>
    </w:p>
    <w:p w14:paraId="4BEC6F84" w14:textId="77777777" w:rsidR="00CD46B0" w:rsidRPr="00CD46B0" w:rsidRDefault="00CD46B0" w:rsidP="007F0906">
      <w:pPr>
        <w:pStyle w:val="Textos"/>
        <w:spacing w:before="120"/>
      </w:pPr>
      <w:r w:rsidRPr="00CD46B0">
        <w:t>Este es un punto crítico para la seguridad y organización de los datos de la empresa.</w:t>
      </w:r>
    </w:p>
    <w:p w14:paraId="487EF0D2" w14:textId="77777777" w:rsidR="00CD46B0" w:rsidRPr="00CD46B0" w:rsidRDefault="00CD46B0" w:rsidP="007F0906">
      <w:pPr>
        <w:pStyle w:val="Textos"/>
        <w:numPr>
          <w:ilvl w:val="0"/>
          <w:numId w:val="4"/>
        </w:numPr>
        <w:spacing w:before="120"/>
      </w:pPr>
      <w:r w:rsidRPr="00CD46B0">
        <w:rPr>
          <w:b/>
          <w:bCs/>
        </w:rPr>
        <w:t>Paso:</w:t>
      </w:r>
      <w:r w:rsidRPr="00CD46B0">
        <w:t xml:space="preserve"> Seleccionamos "Instalación personalizada". En el gestor de discos, dividimos el almacenamiento total en dos volúmenes:</w:t>
      </w:r>
    </w:p>
    <w:p w14:paraId="48E98846" w14:textId="0096B9BE" w:rsidR="00CD46B0" w:rsidRPr="00CD46B0" w:rsidRDefault="00CD46B0" w:rsidP="00583284">
      <w:pPr>
        <w:pStyle w:val="Textos"/>
        <w:numPr>
          <w:ilvl w:val="1"/>
          <w:numId w:val="4"/>
        </w:numPr>
        <w:spacing w:before="240"/>
      </w:pPr>
      <w:r w:rsidRPr="00CD46B0">
        <w:rPr>
          <w:b/>
          <w:bCs/>
        </w:rPr>
        <w:t>Partición Principal (C:):</w:t>
      </w:r>
      <w:r w:rsidRPr="00CD46B0">
        <w:t xml:space="preserve"> Destinada al Sistema Operativo y software de gestión.</w:t>
      </w:r>
    </w:p>
    <w:p w14:paraId="421DB30E" w14:textId="0AC5BAD9" w:rsidR="00010EC7" w:rsidRDefault="000C2164" w:rsidP="00583284">
      <w:pPr>
        <w:pStyle w:val="Textos"/>
        <w:numPr>
          <w:ilvl w:val="1"/>
          <w:numId w:val="4"/>
        </w:numPr>
        <w:spacing w:before="240"/>
      </w:pPr>
      <w:r w:rsidRPr="000C2164">
        <w:rPr>
          <w:bCs/>
          <w:noProof/>
        </w:rPr>
        <w:drawing>
          <wp:anchor distT="0" distB="0" distL="114300" distR="114300" simplePos="0" relativeHeight="251665408" behindDoc="1" locked="0" layoutInCell="1" allowOverlap="1" wp14:anchorId="7EE8FCB2" wp14:editId="223DA258">
            <wp:simplePos x="0" y="0"/>
            <wp:positionH relativeFrom="margin">
              <wp:align>center</wp:align>
            </wp:positionH>
            <wp:positionV relativeFrom="paragraph">
              <wp:posOffset>886704</wp:posOffset>
            </wp:positionV>
            <wp:extent cx="5347970" cy="2355850"/>
            <wp:effectExtent l="0" t="0" r="5080" b="6350"/>
            <wp:wrapTight wrapText="left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ight>
            <wp:docPr id="1576430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035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6B0" w:rsidRPr="00CD46B0">
        <w:rPr>
          <w:b/>
          <w:bCs/>
        </w:rPr>
        <w:t>Partición de Datos (D:):</w:t>
      </w:r>
      <w:r w:rsidR="00CD46B0" w:rsidRPr="00CD46B0">
        <w:t xml:space="preserve"> Creada para almacenar documentos de los socios y copias de seguridad, separándolos del sistema por si fuera necesario formatear en el futuro.</w:t>
      </w:r>
      <w:r w:rsidR="00010EC7">
        <w:br w:type="page"/>
      </w:r>
    </w:p>
    <w:p w14:paraId="5E9DD41F" w14:textId="4A3787AA" w:rsidR="00CD46B0" w:rsidRPr="00CD46B0" w:rsidRDefault="00CD46B0" w:rsidP="00583284">
      <w:pPr>
        <w:pStyle w:val="Textos"/>
        <w:numPr>
          <w:ilvl w:val="1"/>
          <w:numId w:val="4"/>
        </w:numPr>
        <w:spacing w:before="240"/>
      </w:pPr>
    </w:p>
    <w:p w14:paraId="0C0B3EE0" w14:textId="71B97DA5" w:rsidR="00CD46B0" w:rsidRPr="00CD46B0" w:rsidRDefault="00CD46B0" w:rsidP="005C70C8">
      <w:pPr>
        <w:pStyle w:val="TITULO2"/>
        <w:spacing w:before="120"/>
      </w:pPr>
      <w:bookmarkStart w:id="5" w:name="_Toc225985719"/>
      <w:r w:rsidRPr="00CD46B0">
        <w:t>C. Configuración inicial y primer inicio</w:t>
      </w:r>
      <w:bookmarkEnd w:id="5"/>
    </w:p>
    <w:p w14:paraId="5D4917E2" w14:textId="741611AF" w:rsidR="00CD46B0" w:rsidRPr="00CD46B0" w:rsidRDefault="00010EC7" w:rsidP="00416FBE">
      <w:pPr>
        <w:pStyle w:val="Textos"/>
        <w:numPr>
          <w:ilvl w:val="0"/>
          <w:numId w:val="5"/>
        </w:numPr>
        <w:spacing w:before="240"/>
      </w:pPr>
      <w:r w:rsidRPr="001307BC">
        <w:rPr>
          <w:bCs/>
          <w:noProof/>
        </w:rPr>
        <w:drawing>
          <wp:anchor distT="0" distB="0" distL="114300" distR="114300" simplePos="0" relativeHeight="251666432" behindDoc="1" locked="0" layoutInCell="1" allowOverlap="1" wp14:anchorId="6A9D3B5A" wp14:editId="762F4A13">
            <wp:simplePos x="0" y="0"/>
            <wp:positionH relativeFrom="page">
              <wp:posOffset>1488440</wp:posOffset>
            </wp:positionH>
            <wp:positionV relativeFrom="paragraph">
              <wp:posOffset>932815</wp:posOffset>
            </wp:positionV>
            <wp:extent cx="4297680" cy="2098040"/>
            <wp:effectExtent l="0" t="0" r="7620" b="0"/>
            <wp:wrapTopAndBottom/>
            <wp:docPr id="209950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0505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6B0" w:rsidRPr="00CD46B0">
        <w:rPr>
          <w:b/>
          <w:bCs/>
        </w:rPr>
        <w:t>Paso:</w:t>
      </w:r>
      <w:r w:rsidR="00CD46B0" w:rsidRPr="00CD46B0">
        <w:t xml:space="preserve"> Tras el primer reinicio, completamos la configuración de la región (España) y la distribución del teclado. Omitimos la conexión de red momentáneamente para crear la cuenta local de administración.</w:t>
      </w:r>
      <w:r w:rsidR="001307BC" w:rsidRPr="001307BC">
        <w:rPr>
          <w:bCs/>
        </w:rPr>
        <w:t xml:space="preserve"> </w:t>
      </w:r>
    </w:p>
    <w:p w14:paraId="2547EF2C" w14:textId="7BFA58C4" w:rsidR="00727554" w:rsidRPr="00727554" w:rsidRDefault="00727554" w:rsidP="005C70C8">
      <w:pPr>
        <w:pStyle w:val="TITULO2"/>
        <w:spacing w:before="120"/>
      </w:pPr>
      <w:bookmarkStart w:id="6" w:name="_Toc225985720"/>
      <w:r w:rsidRPr="00727554">
        <w:t>D. Sistema operativo</w:t>
      </w:r>
      <w:bookmarkEnd w:id="6"/>
    </w:p>
    <w:p w14:paraId="03FBFAD5" w14:textId="2DD6455E" w:rsidR="00727554" w:rsidRPr="00727554" w:rsidRDefault="00727554" w:rsidP="007F0906">
      <w:pPr>
        <w:pStyle w:val="Textos"/>
        <w:numPr>
          <w:ilvl w:val="0"/>
          <w:numId w:val="20"/>
        </w:numPr>
        <w:spacing w:before="120"/>
      </w:pPr>
      <w:r w:rsidRPr="00727554">
        <w:rPr>
          <w:b/>
          <w:bCs/>
        </w:rPr>
        <w:t>Paso:</w:t>
      </w:r>
      <w:r w:rsidRPr="00727554">
        <w:t xml:space="preserve"> Una vez finalizados los ajustes, el sistema nos presenta el escritorio de </w:t>
      </w:r>
      <w:r w:rsidRPr="00727554">
        <w:rPr>
          <w:b/>
          <w:bCs/>
        </w:rPr>
        <w:t>Windows 11</w:t>
      </w:r>
      <w:r w:rsidRPr="00727554">
        <w:t>, confirmando que la instalación ha sido exitosa y el equipo está listo para ser configurado técnicamente.</w:t>
      </w:r>
    </w:p>
    <w:p w14:paraId="06709375" w14:textId="77777777" w:rsidR="00015DD7" w:rsidRDefault="00E93871" w:rsidP="00015DD7">
      <w:r w:rsidRPr="004818BD">
        <w:rPr>
          <w:rFonts w:ascii="Calibri" w:hAnsi="Calibri"/>
          <w:b/>
          <w:bCs/>
          <w:noProof/>
          <w:color w:val="212121"/>
          <w:sz w:val="28"/>
        </w:rPr>
        <w:drawing>
          <wp:anchor distT="0" distB="0" distL="114300" distR="114300" simplePos="0" relativeHeight="251667456" behindDoc="1" locked="0" layoutInCell="1" allowOverlap="1" wp14:anchorId="14C33E3C" wp14:editId="1C2C07EE">
            <wp:simplePos x="0" y="0"/>
            <wp:positionH relativeFrom="margin">
              <wp:align>center</wp:align>
            </wp:positionH>
            <wp:positionV relativeFrom="paragraph">
              <wp:posOffset>109025</wp:posOffset>
            </wp:positionV>
            <wp:extent cx="4407535" cy="2520315"/>
            <wp:effectExtent l="0" t="0" r="0" b="0"/>
            <wp:wrapTight wrapText="left">
              <wp:wrapPolygon edited="0">
                <wp:start x="0" y="0"/>
                <wp:lineTo x="0" y="21388"/>
                <wp:lineTo x="21472" y="21388"/>
                <wp:lineTo x="21472" y="0"/>
                <wp:lineTo x="0" y="0"/>
              </wp:wrapPolygon>
            </wp:wrapTight>
            <wp:docPr id="158284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422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DD7">
        <w:br w:type="page"/>
      </w:r>
    </w:p>
    <w:p w14:paraId="3A3E01A1" w14:textId="11E12C63" w:rsidR="00774FFB" w:rsidRPr="00774FFB" w:rsidRDefault="00774FFB" w:rsidP="00C838AD">
      <w:pPr>
        <w:pStyle w:val="Titulo1"/>
      </w:pPr>
      <w:bookmarkStart w:id="7" w:name="_Toc225985721"/>
      <w:r w:rsidRPr="00774FFB">
        <w:lastRenderedPageBreak/>
        <w:t>3. Configuración básica del sistema</w:t>
      </w:r>
      <w:bookmarkEnd w:id="7"/>
    </w:p>
    <w:p w14:paraId="3324794E" w14:textId="77777777" w:rsidR="00774FFB" w:rsidRPr="00774FFB" w:rsidRDefault="00774FFB" w:rsidP="001F0967">
      <w:pPr>
        <w:pStyle w:val="Textos"/>
        <w:spacing w:before="240"/>
      </w:pPr>
      <w:r w:rsidRPr="00774FFB">
        <w:t>Tras la instalación, se han ajustado los parámetros esenciales para que el equipo sea funcional dentro del entorno empresarial del gimnasio.</w:t>
      </w:r>
    </w:p>
    <w:p w14:paraId="194E669A" w14:textId="77777777" w:rsidR="00774FFB" w:rsidRPr="00774FFB" w:rsidRDefault="00774FFB" w:rsidP="001F0967">
      <w:pPr>
        <w:pStyle w:val="TITULO2"/>
        <w:spacing w:before="120"/>
      </w:pPr>
      <w:bookmarkStart w:id="8" w:name="_Toc225985722"/>
      <w:r w:rsidRPr="00774FFB">
        <w:t>A. Identificación y Nombre del equipo</w:t>
      </w:r>
      <w:bookmarkEnd w:id="8"/>
    </w:p>
    <w:p w14:paraId="21B5F412" w14:textId="143B20D0" w:rsidR="00774FFB" w:rsidRPr="009C4D38" w:rsidRDefault="00774FFB" w:rsidP="00755664">
      <w:pPr>
        <w:pStyle w:val="Textos"/>
        <w:numPr>
          <w:ilvl w:val="0"/>
          <w:numId w:val="32"/>
        </w:numPr>
      </w:pPr>
      <w:r w:rsidRPr="00755664">
        <w:rPr>
          <w:b/>
          <w:bCs/>
        </w:rPr>
        <w:t>Descripción</w:t>
      </w:r>
      <w:r w:rsidRPr="009C4D38">
        <w:t xml:space="preserve">: Se ha modificado el nombre por defecto del sistema para facilitar su gestión y localización en la red local. El nombre asignado es </w:t>
      </w:r>
      <w:r w:rsidRPr="00755664">
        <w:rPr>
          <w:rStyle w:val="nfasis"/>
        </w:rPr>
        <w:t>GYM-REC01</w:t>
      </w:r>
      <w:r w:rsidRPr="009C4D38">
        <w:t>.</w:t>
      </w:r>
      <w:r w:rsidR="00E93871" w:rsidRPr="00E93871">
        <w:t xml:space="preserve"> </w:t>
      </w:r>
      <w:r w:rsidR="00E93871" w:rsidRPr="00E93871">
        <w:rPr>
          <w:noProof/>
        </w:rPr>
        <w:drawing>
          <wp:inline distT="0" distB="0" distL="0" distR="0" wp14:anchorId="11930613" wp14:editId="505CD3EE">
            <wp:extent cx="5296639" cy="2124371"/>
            <wp:effectExtent l="0" t="0" r="0" b="9525"/>
            <wp:docPr id="1114574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4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2C47" w14:textId="62BC0D98" w:rsidR="00774FFB" w:rsidRPr="00774FFB" w:rsidRDefault="00774FFB" w:rsidP="001F0967">
      <w:pPr>
        <w:pStyle w:val="TITULO2"/>
        <w:spacing w:before="120"/>
      </w:pPr>
      <w:bookmarkStart w:id="9" w:name="_Toc225985723"/>
      <w:r w:rsidRPr="00774FFB">
        <w:t>B. Configuración de red (IPv4)</w:t>
      </w:r>
      <w:bookmarkEnd w:id="9"/>
    </w:p>
    <w:p w14:paraId="2AE9212F" w14:textId="7F7FFD2A" w:rsidR="00774FFB" w:rsidRPr="009C4D38" w:rsidRDefault="00774FFB" w:rsidP="009C4D38">
      <w:pPr>
        <w:pStyle w:val="Textos"/>
        <w:numPr>
          <w:ilvl w:val="0"/>
          <w:numId w:val="31"/>
        </w:numPr>
      </w:pPr>
      <w:r w:rsidRPr="00755664">
        <w:rPr>
          <w:b/>
          <w:bCs/>
        </w:rPr>
        <w:t>Descripción</w:t>
      </w:r>
      <w:r w:rsidRPr="009C4D38">
        <w:t xml:space="preserve">: Siguiendo el plan de direccionamiento, se ha configurado una dirección IP estática. Esto es vital para que el </w:t>
      </w:r>
      <w:proofErr w:type="spellStart"/>
      <w:r w:rsidR="00BA5F00">
        <w:t>R</w:t>
      </w:r>
      <w:r w:rsidRPr="009C4D38">
        <w:t>outer</w:t>
      </w:r>
      <w:proofErr w:type="spellEnd"/>
      <w:r w:rsidRPr="009C4D38">
        <w:t xml:space="preserve"> y los dispositivos </w:t>
      </w:r>
      <w:proofErr w:type="spellStart"/>
      <w:r w:rsidRPr="009C4D38">
        <w:t>IoT</w:t>
      </w:r>
      <w:proofErr w:type="spellEnd"/>
      <w:r w:rsidRPr="009C4D38">
        <w:t xml:space="preserve"> (tornos y cámaras) puedan comunicarse con el puesto de recepción sin cambios inesperados de IP.</w:t>
      </w:r>
    </w:p>
    <w:p w14:paraId="4CAAC7D6" w14:textId="77777777" w:rsidR="00774FFB" w:rsidRPr="009C4D38" w:rsidRDefault="00774FFB" w:rsidP="009C4D38">
      <w:pPr>
        <w:pStyle w:val="Textos"/>
        <w:numPr>
          <w:ilvl w:val="0"/>
          <w:numId w:val="31"/>
        </w:numPr>
      </w:pPr>
      <w:r w:rsidRPr="00755664">
        <w:rPr>
          <w:b/>
          <w:bCs/>
        </w:rPr>
        <w:t>Datos</w:t>
      </w:r>
      <w:r w:rsidRPr="009C4D38">
        <w:t xml:space="preserve"> configurados:</w:t>
      </w:r>
    </w:p>
    <w:p w14:paraId="4EC14CAF" w14:textId="4E0F26BE" w:rsidR="00774FFB" w:rsidRPr="009C4D38" w:rsidRDefault="00774FFB" w:rsidP="009C4D38">
      <w:pPr>
        <w:pStyle w:val="Textos"/>
        <w:numPr>
          <w:ilvl w:val="0"/>
          <w:numId w:val="31"/>
        </w:numPr>
      </w:pPr>
      <w:r w:rsidRPr="00755664">
        <w:rPr>
          <w:b/>
          <w:bCs/>
        </w:rPr>
        <w:t>IP</w:t>
      </w:r>
      <w:r w:rsidRPr="009C4D38">
        <w:t>:</w:t>
      </w:r>
      <w:r w:rsidRPr="009C4D38">
        <w:rPr>
          <w:rStyle w:val="nfasis"/>
        </w:rPr>
        <w:t>192.10.10.3</w:t>
      </w:r>
    </w:p>
    <w:p w14:paraId="68A7BDA6" w14:textId="7DEFAF7E" w:rsidR="00774FFB" w:rsidRPr="009C4D38" w:rsidRDefault="00774FFB" w:rsidP="009C4D38">
      <w:pPr>
        <w:pStyle w:val="Textos"/>
        <w:numPr>
          <w:ilvl w:val="0"/>
          <w:numId w:val="31"/>
        </w:numPr>
      </w:pPr>
      <w:r w:rsidRPr="00755664">
        <w:rPr>
          <w:b/>
          <w:bCs/>
        </w:rPr>
        <w:t>Máscara</w:t>
      </w:r>
      <w:r w:rsidRPr="009C4D38">
        <w:t xml:space="preserve">: </w:t>
      </w:r>
      <w:r w:rsidRPr="009C4D38">
        <w:rPr>
          <w:rStyle w:val="nfasis"/>
        </w:rPr>
        <w:t>255.255.255.0</w:t>
      </w:r>
    </w:p>
    <w:p w14:paraId="6A2F878B" w14:textId="77777777" w:rsidR="000851C7" w:rsidRPr="000851C7" w:rsidRDefault="00774FFB" w:rsidP="00AC2549">
      <w:pPr>
        <w:pStyle w:val="Textos"/>
        <w:numPr>
          <w:ilvl w:val="0"/>
          <w:numId w:val="31"/>
        </w:numPr>
        <w:rPr>
          <w:rStyle w:val="nfasis"/>
          <w:rFonts w:ascii="Calibri" w:hAnsi="Calibri"/>
          <w:b w:val="0"/>
          <w:i w:val="0"/>
          <w:color w:val="212121"/>
        </w:rPr>
      </w:pPr>
      <w:r w:rsidRPr="00755664">
        <w:rPr>
          <w:b/>
          <w:bCs/>
        </w:rPr>
        <w:t>Puerta de enlace</w:t>
      </w:r>
      <w:r w:rsidRPr="009C4D38">
        <w:t xml:space="preserve">: </w:t>
      </w:r>
      <w:r w:rsidRPr="009C4D38">
        <w:rPr>
          <w:rStyle w:val="nfasis"/>
        </w:rPr>
        <w:t>192.10.10.1</w:t>
      </w:r>
      <w:r w:rsidR="00C838AD" w:rsidRPr="00A530EF">
        <w:rPr>
          <w:noProof/>
        </w:rPr>
        <w:drawing>
          <wp:inline distT="0" distB="0" distL="0" distR="0" wp14:anchorId="23EDA0FF" wp14:editId="0D32264F">
            <wp:extent cx="6188710" cy="884011"/>
            <wp:effectExtent l="0" t="0" r="2540" b="0"/>
            <wp:docPr id="1473946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46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8AD" w:rsidRPr="00815C40">
        <w:rPr>
          <w:bCs/>
          <w:noProof/>
        </w:rPr>
        <w:drawing>
          <wp:inline distT="0" distB="0" distL="0" distR="0" wp14:anchorId="64561FC6" wp14:editId="7EA9B8BC">
            <wp:extent cx="6188710" cy="727710"/>
            <wp:effectExtent l="0" t="0" r="2540" b="0"/>
            <wp:docPr id="1203898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98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246E" w14:textId="04848002" w:rsidR="00CB7514" w:rsidRDefault="00CB7514" w:rsidP="00AC2549">
      <w:pPr>
        <w:pStyle w:val="Textos"/>
        <w:numPr>
          <w:ilvl w:val="0"/>
          <w:numId w:val="31"/>
        </w:numPr>
      </w:pPr>
      <w:r>
        <w:br w:type="page"/>
      </w:r>
    </w:p>
    <w:p w14:paraId="617FFF32" w14:textId="3D496449" w:rsidR="00774FFB" w:rsidRPr="00774FFB" w:rsidRDefault="00774FFB" w:rsidP="00A72372">
      <w:pPr>
        <w:pStyle w:val="TITULO2"/>
        <w:spacing w:before="120"/>
      </w:pPr>
      <w:bookmarkStart w:id="10" w:name="_Toc225985724"/>
      <w:r w:rsidRPr="00774FFB">
        <w:lastRenderedPageBreak/>
        <w:t>C. Actualizaciones y Región</w:t>
      </w:r>
      <w:bookmarkEnd w:id="10"/>
    </w:p>
    <w:p w14:paraId="455CDA5C" w14:textId="6CC47373" w:rsidR="00774FFB" w:rsidRPr="009D27F3" w:rsidRDefault="00A72372" w:rsidP="009D27F3">
      <w:pPr>
        <w:pStyle w:val="Textos"/>
        <w:numPr>
          <w:ilvl w:val="0"/>
          <w:numId w:val="9"/>
        </w:numPr>
      </w:pPr>
      <w:r w:rsidRPr="00AC2549">
        <w:rPr>
          <w:bCs/>
          <w:noProof/>
        </w:rPr>
        <w:drawing>
          <wp:anchor distT="0" distB="0" distL="114300" distR="114300" simplePos="0" relativeHeight="251668480" behindDoc="0" locked="0" layoutInCell="1" allowOverlap="1" wp14:anchorId="571F96FD" wp14:editId="5AE5DA61">
            <wp:simplePos x="0" y="0"/>
            <wp:positionH relativeFrom="margin">
              <wp:align>right</wp:align>
            </wp:positionH>
            <wp:positionV relativeFrom="paragraph">
              <wp:posOffset>1577096</wp:posOffset>
            </wp:positionV>
            <wp:extent cx="6105600" cy="3700800"/>
            <wp:effectExtent l="0" t="0" r="9525" b="0"/>
            <wp:wrapSquare wrapText="left"/>
            <wp:docPr id="62492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234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37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FFB" w:rsidRPr="00755664">
        <w:rPr>
          <w:b/>
          <w:bCs/>
        </w:rPr>
        <w:t>Descripción</w:t>
      </w:r>
      <w:r w:rsidR="00774FFB" w:rsidRPr="009D27F3">
        <w:t>: Se ha verificado que la configuración regional sea España y se ha ejecutado el servicio de actualizaciones para corregir posibles vulnerabilidades tras la instalación.</w:t>
      </w:r>
      <w:r w:rsidR="000851C7" w:rsidRPr="000851C7">
        <w:rPr>
          <w:bCs/>
        </w:rPr>
        <w:t xml:space="preserve"> </w:t>
      </w:r>
    </w:p>
    <w:p w14:paraId="22EA4A2D" w14:textId="60B7981E" w:rsidR="00A7010A" w:rsidRDefault="00A7010A" w:rsidP="00CE02F9">
      <w:pPr>
        <w:pStyle w:val="TITULO2"/>
        <w:spacing w:before="360"/>
        <w:sectPr w:rsidR="00A7010A" w:rsidSect="00774FFB">
          <w:headerReference w:type="default" r:id="rId23"/>
          <w:pgSz w:w="11906" w:h="16838" w:code="9"/>
          <w:pgMar w:top="1440" w:right="1080" w:bottom="1440" w:left="1080" w:header="680" w:footer="567" w:gutter="0"/>
          <w:cols w:space="708"/>
          <w:docGrid w:linePitch="360"/>
        </w:sectPr>
      </w:pPr>
    </w:p>
    <w:p w14:paraId="224E13AE" w14:textId="7AF3AFA1" w:rsidR="00774FFB" w:rsidRPr="00774FFB" w:rsidRDefault="00774FFB" w:rsidP="00BC6C31">
      <w:pPr>
        <w:pStyle w:val="Titulo1"/>
        <w:spacing w:before="480"/>
      </w:pPr>
      <w:bookmarkStart w:id="11" w:name="_Toc225985725"/>
      <w:r w:rsidRPr="00774FFB">
        <w:lastRenderedPageBreak/>
        <w:t>4. Gestión de usuarios</w:t>
      </w:r>
      <w:bookmarkEnd w:id="11"/>
    </w:p>
    <w:p w14:paraId="79F7EA7A" w14:textId="77777777" w:rsidR="00774FFB" w:rsidRPr="00BC7DF4" w:rsidRDefault="00774FFB" w:rsidP="00BC7DF4">
      <w:pPr>
        <w:pStyle w:val="Textos"/>
        <w:spacing w:before="360"/>
      </w:pPr>
      <w:r w:rsidRPr="00BC7DF4">
        <w:t>Para cumplir con la seguridad de la información y evitar manipulaciones accidentales en el sistema, se han definido dos niveles de acceso:</w:t>
      </w:r>
    </w:p>
    <w:p w14:paraId="36EB45F4" w14:textId="1F1E2DB6" w:rsidR="00774FFB" w:rsidRPr="00774FFB" w:rsidRDefault="00774FFB" w:rsidP="00BA2082">
      <w:pPr>
        <w:pStyle w:val="TITULO2"/>
        <w:numPr>
          <w:ilvl w:val="0"/>
          <w:numId w:val="17"/>
        </w:numPr>
        <w:spacing w:before="120"/>
        <w:ind w:left="360"/>
      </w:pPr>
      <w:bookmarkStart w:id="12" w:name="_Toc225985726"/>
      <w:r w:rsidRPr="00774FFB">
        <w:t>Usuario Administrador (Mantenimiento)</w:t>
      </w:r>
      <w:bookmarkEnd w:id="12"/>
    </w:p>
    <w:p w14:paraId="1BCF8280" w14:textId="03580B9D" w:rsidR="00774FFB" w:rsidRPr="00BC7DF4" w:rsidRDefault="00774FFB" w:rsidP="00BC7DF4">
      <w:pPr>
        <w:pStyle w:val="Textos"/>
        <w:numPr>
          <w:ilvl w:val="0"/>
          <w:numId w:val="30"/>
        </w:numPr>
      </w:pPr>
      <w:r w:rsidRPr="00755664">
        <w:rPr>
          <w:b/>
          <w:bCs/>
        </w:rPr>
        <w:t>Nombre</w:t>
      </w:r>
      <w:r w:rsidRPr="00BC7DF4">
        <w:t xml:space="preserve">: </w:t>
      </w:r>
      <w:proofErr w:type="spellStart"/>
      <w:r w:rsidRPr="00BC7DF4">
        <w:rPr>
          <w:rStyle w:val="nfasis"/>
        </w:rPr>
        <w:t>Admin-Gym</w:t>
      </w:r>
      <w:proofErr w:type="spellEnd"/>
    </w:p>
    <w:p w14:paraId="02CE17C9" w14:textId="77777777" w:rsidR="00774FFB" w:rsidRPr="00BC7DF4" w:rsidRDefault="00774FFB" w:rsidP="00BC7DF4">
      <w:pPr>
        <w:pStyle w:val="Textos"/>
        <w:numPr>
          <w:ilvl w:val="0"/>
          <w:numId w:val="30"/>
        </w:numPr>
      </w:pPr>
      <w:r w:rsidRPr="00755664">
        <w:rPr>
          <w:b/>
          <w:bCs/>
        </w:rPr>
        <w:t>Función</w:t>
      </w:r>
      <w:r w:rsidRPr="00BC7DF4">
        <w:t>: Cuenta con privilegios totales para realizar cambios de red, instalar nuevo software de gestión y gestionar la seguridad del equipo.</w:t>
      </w:r>
    </w:p>
    <w:p w14:paraId="566EEC49" w14:textId="77A7D79D" w:rsidR="00774FFB" w:rsidRPr="00774FFB" w:rsidRDefault="00A46E2C" w:rsidP="003173E3">
      <w:pPr>
        <w:pStyle w:val="TITULO2"/>
        <w:numPr>
          <w:ilvl w:val="0"/>
          <w:numId w:val="17"/>
        </w:numPr>
        <w:spacing w:before="120"/>
        <w:ind w:left="360"/>
      </w:pPr>
      <w:bookmarkStart w:id="13" w:name="_Toc225985727"/>
      <w:r w:rsidRPr="00A46E2C">
        <w:rPr>
          <w:rFonts w:ascii="Calibri" w:eastAsiaTheme="minorHAnsi" w:hAnsi="Calibri" w:cstheme="minorBidi"/>
          <w:b w:val="0"/>
          <w:i w:val="0"/>
          <w:noProof/>
          <w:color w:val="212121"/>
          <w:szCs w:val="24"/>
        </w:rPr>
        <w:drawing>
          <wp:anchor distT="0" distB="0" distL="114300" distR="114300" simplePos="0" relativeHeight="251669504" behindDoc="0" locked="0" layoutInCell="1" allowOverlap="1" wp14:anchorId="7D079905" wp14:editId="787B2B6E">
            <wp:simplePos x="0" y="0"/>
            <wp:positionH relativeFrom="column">
              <wp:posOffset>228600</wp:posOffset>
            </wp:positionH>
            <wp:positionV relativeFrom="paragraph">
              <wp:posOffset>70143</wp:posOffset>
            </wp:positionV>
            <wp:extent cx="3942000" cy="219600"/>
            <wp:effectExtent l="0" t="0" r="0" b="9525"/>
            <wp:wrapSquare wrapText="left"/>
            <wp:docPr id="1673374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7419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000" cy="2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FFB" w:rsidRPr="00774FFB">
        <w:t>Usuario Estándar (Recepción)</w:t>
      </w:r>
      <w:bookmarkEnd w:id="13"/>
    </w:p>
    <w:p w14:paraId="545E176F" w14:textId="7519E8CD" w:rsidR="00774FFB" w:rsidRPr="00AA6992" w:rsidRDefault="00774FFB" w:rsidP="00AA6992">
      <w:pPr>
        <w:pStyle w:val="Textos"/>
        <w:numPr>
          <w:ilvl w:val="0"/>
          <w:numId w:val="29"/>
        </w:numPr>
      </w:pPr>
      <w:r w:rsidRPr="00755664">
        <w:rPr>
          <w:b/>
          <w:bCs/>
        </w:rPr>
        <w:t>Nombre</w:t>
      </w:r>
      <w:r w:rsidRPr="00AA6992">
        <w:t xml:space="preserve">: </w:t>
      </w:r>
      <w:proofErr w:type="spellStart"/>
      <w:r w:rsidR="00D81C11" w:rsidRPr="00AA6992">
        <w:rPr>
          <w:rStyle w:val="nfasis"/>
        </w:rPr>
        <w:t>Recepci</w:t>
      </w:r>
      <w:r w:rsidR="00204D0A">
        <w:rPr>
          <w:rStyle w:val="nfasis"/>
        </w:rPr>
        <w:t>o</w:t>
      </w:r>
      <w:r w:rsidR="00D81C11" w:rsidRPr="00AA6992">
        <w:rPr>
          <w:rStyle w:val="nfasis"/>
        </w:rPr>
        <w:t>n</w:t>
      </w:r>
      <w:proofErr w:type="spellEnd"/>
    </w:p>
    <w:p w14:paraId="38B5CD46" w14:textId="00D21D0A" w:rsidR="00774FFB" w:rsidRPr="00AA6992" w:rsidRDefault="00774FFB" w:rsidP="00AA6992">
      <w:pPr>
        <w:pStyle w:val="Textos"/>
        <w:numPr>
          <w:ilvl w:val="0"/>
          <w:numId w:val="29"/>
        </w:numPr>
      </w:pPr>
      <w:r w:rsidRPr="00755664">
        <w:rPr>
          <w:b/>
          <w:bCs/>
        </w:rPr>
        <w:t>Función</w:t>
      </w:r>
      <w:r w:rsidRPr="00AA6992">
        <w:t xml:space="preserve">: Perfil limitado para el uso diario del empleado. Tiene acceso a las aplicaciones de gestión de </w:t>
      </w:r>
      <w:r w:rsidR="00755664" w:rsidRPr="00AA6992">
        <w:t>socios,</w:t>
      </w:r>
      <w:r w:rsidRPr="00AA6992">
        <w:t xml:space="preserve"> pero no puede modificar archivos críticos del sistema ni desinstalar software.</w:t>
      </w:r>
    </w:p>
    <w:p w14:paraId="5922560B" w14:textId="2A61F738" w:rsidR="009A4385" w:rsidRPr="00AA6992" w:rsidRDefault="00204D0A" w:rsidP="00204D0A">
      <w:pPr>
        <w:pStyle w:val="Textos"/>
        <w:ind w:left="720"/>
      </w:pPr>
      <w:r w:rsidRPr="00204D0A">
        <w:rPr>
          <w:noProof/>
        </w:rPr>
        <w:drawing>
          <wp:inline distT="0" distB="0" distL="0" distR="0" wp14:anchorId="40A43762" wp14:editId="76ED7D8B">
            <wp:extent cx="4077269" cy="581106"/>
            <wp:effectExtent l="0" t="0" r="0" b="9525"/>
            <wp:docPr id="138761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DDA" w:rsidRPr="00CF1DDA">
        <w:rPr>
          <w:noProof/>
        </w:rPr>
        <w:drawing>
          <wp:inline distT="0" distB="0" distL="0" distR="0" wp14:anchorId="0B55DC7D" wp14:editId="0AF1CE5B">
            <wp:extent cx="4103076" cy="207127"/>
            <wp:effectExtent l="0" t="0" r="0" b="2540"/>
            <wp:docPr id="593004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04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0435" cy="21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E549" w14:textId="5C59CE99" w:rsidR="00774FFB" w:rsidRPr="00774FFB" w:rsidRDefault="00774FFB" w:rsidP="00F614C2">
      <w:pPr>
        <w:pStyle w:val="TITULO2"/>
        <w:numPr>
          <w:ilvl w:val="0"/>
          <w:numId w:val="17"/>
        </w:numPr>
        <w:spacing w:before="360"/>
        <w:ind w:left="360"/>
      </w:pPr>
      <w:bookmarkStart w:id="14" w:name="_Toc225985728"/>
      <w:r w:rsidRPr="00774FFB">
        <w:t>Gestión de contraseñas</w:t>
      </w:r>
      <w:bookmarkEnd w:id="14"/>
    </w:p>
    <w:p w14:paraId="016E2D3F" w14:textId="7D1C898A" w:rsidR="001C67D9" w:rsidRPr="00AA6992" w:rsidRDefault="00774FFB" w:rsidP="00AA6992">
      <w:pPr>
        <w:pStyle w:val="Textos"/>
        <w:numPr>
          <w:ilvl w:val="0"/>
          <w:numId w:val="28"/>
        </w:numPr>
      </w:pPr>
      <w:r w:rsidRPr="00755664">
        <w:rPr>
          <w:b/>
          <w:bCs/>
        </w:rPr>
        <w:t>Descripción</w:t>
      </w:r>
      <w:r w:rsidRPr="00AA6992">
        <w:t>: Ambas cuentas están protegidas mediante contraseñas seguras que combinan mayúsculas, números y caracteres especiales, garantizando que solo el personal autorizado acceda al sistema.</w:t>
      </w:r>
    </w:p>
    <w:p w14:paraId="5F551751" w14:textId="77777777" w:rsidR="00727234" w:rsidRDefault="00727234" w:rsidP="00774FFB">
      <w:pPr>
        <w:pStyle w:val="Textos"/>
      </w:pPr>
    </w:p>
    <w:p w14:paraId="05410503" w14:textId="626E4678" w:rsidR="00727234" w:rsidRDefault="00727234" w:rsidP="00774FFB">
      <w:pPr>
        <w:pStyle w:val="Textos"/>
        <w:sectPr w:rsidR="00727234" w:rsidSect="00774FFB">
          <w:pgSz w:w="11906" w:h="16838" w:code="9"/>
          <w:pgMar w:top="1440" w:right="1080" w:bottom="1440" w:left="1080" w:header="680" w:footer="567" w:gutter="0"/>
          <w:cols w:space="708"/>
          <w:docGrid w:linePitch="360"/>
        </w:sectPr>
      </w:pPr>
    </w:p>
    <w:p w14:paraId="5C104EF7" w14:textId="77777777" w:rsidR="001C67D9" w:rsidRPr="001C67D9" w:rsidRDefault="001C67D9" w:rsidP="001B1239">
      <w:pPr>
        <w:pStyle w:val="Titulo1"/>
      </w:pPr>
      <w:bookmarkStart w:id="15" w:name="_Toc225985729"/>
      <w:r w:rsidRPr="001C67D9">
        <w:lastRenderedPageBreak/>
        <w:t>5. Instalación de software necesario</w:t>
      </w:r>
      <w:bookmarkEnd w:id="15"/>
    </w:p>
    <w:p w14:paraId="68F54840" w14:textId="77777777" w:rsidR="001C67D9" w:rsidRPr="001C67D9" w:rsidRDefault="001C67D9" w:rsidP="00994458">
      <w:pPr>
        <w:pStyle w:val="Textos"/>
        <w:spacing w:before="360"/>
      </w:pPr>
      <w:r w:rsidRPr="001C67D9">
        <w:t>Para que el puesto de trabajo sea plenamente funcional, se ha procedido a la instalación del software esencial definido en el análisis de necesidades.</w:t>
      </w:r>
    </w:p>
    <w:p w14:paraId="24E1ABD3" w14:textId="77777777" w:rsidR="001C67D9" w:rsidRPr="001C67D9" w:rsidRDefault="001C67D9" w:rsidP="00B10B4D">
      <w:pPr>
        <w:pStyle w:val="TITULO2"/>
      </w:pPr>
      <w:bookmarkStart w:id="16" w:name="_Toc225985730"/>
      <w:r w:rsidRPr="001C67D9">
        <w:t>A. Navegador Web (Google Chrome / Microsoft Edge)</w:t>
      </w:r>
      <w:bookmarkEnd w:id="16"/>
    </w:p>
    <w:p w14:paraId="34E82399" w14:textId="35A2C104" w:rsidR="001C67D9" w:rsidRPr="001C67D9" w:rsidRDefault="00C41E75" w:rsidP="00994458">
      <w:pPr>
        <w:pStyle w:val="Textos"/>
        <w:numPr>
          <w:ilvl w:val="0"/>
          <w:numId w:val="21"/>
        </w:numPr>
      </w:pPr>
      <w:r w:rsidRPr="00C41E75">
        <w:rPr>
          <w:rFonts w:asciiTheme="minorHAnsi" w:hAnsiTheme="minorHAnsi"/>
          <w:bCs/>
          <w:noProof/>
          <w:color w:val="auto"/>
          <w:sz w:val="24"/>
        </w:rPr>
        <w:drawing>
          <wp:anchor distT="0" distB="0" distL="114300" distR="114300" simplePos="0" relativeHeight="251670528" behindDoc="1" locked="0" layoutInCell="1" allowOverlap="1" wp14:anchorId="3E3350BE" wp14:editId="29BC901B">
            <wp:simplePos x="0" y="0"/>
            <wp:positionH relativeFrom="margin">
              <wp:posOffset>304800</wp:posOffset>
            </wp:positionH>
            <wp:positionV relativeFrom="paragraph">
              <wp:posOffset>453341</wp:posOffset>
            </wp:positionV>
            <wp:extent cx="4559935" cy="1907540"/>
            <wp:effectExtent l="0" t="0" r="0" b="0"/>
            <wp:wrapTight wrapText="left">
              <wp:wrapPolygon edited="0">
                <wp:start x="0" y="0"/>
                <wp:lineTo x="0" y="21356"/>
                <wp:lineTo x="21477" y="21356"/>
                <wp:lineTo x="21477" y="0"/>
                <wp:lineTo x="0" y="0"/>
              </wp:wrapPolygon>
            </wp:wrapTight>
            <wp:docPr id="2014739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3965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7D9" w:rsidRPr="001C67D9">
        <w:rPr>
          <w:b/>
          <w:bCs/>
        </w:rPr>
        <w:t>Utilidad:</w:t>
      </w:r>
      <w:r w:rsidR="001C67D9" w:rsidRPr="001C67D9">
        <w:t xml:space="preserve"> Permite el acceso al software de gestión de socios basado en la nube y la visualización en tiempo real de las cámaras de seguridad de la VLAN 20.</w:t>
      </w:r>
    </w:p>
    <w:p w14:paraId="508CE93A" w14:textId="4F3815A2" w:rsidR="001C67D9" w:rsidRPr="001C67D9" w:rsidRDefault="001C67D9" w:rsidP="00F279D0">
      <w:pPr>
        <w:pStyle w:val="TITULO2"/>
      </w:pPr>
      <w:bookmarkStart w:id="17" w:name="_Toc225985731"/>
      <w:r w:rsidRPr="001C67D9">
        <w:t>B. Suite Ofimática (LibreOffice / Microsoft Office)</w:t>
      </w:r>
      <w:bookmarkEnd w:id="17"/>
    </w:p>
    <w:p w14:paraId="77E40023" w14:textId="7AD16FD8" w:rsidR="001C67D9" w:rsidRPr="001C67D9" w:rsidRDefault="001C67D9" w:rsidP="000D436A">
      <w:pPr>
        <w:pStyle w:val="Textos"/>
        <w:numPr>
          <w:ilvl w:val="0"/>
          <w:numId w:val="22"/>
        </w:numPr>
      </w:pPr>
      <w:r w:rsidRPr="001C67D9">
        <w:rPr>
          <w:b/>
          <w:bCs/>
        </w:rPr>
        <w:t>Utilidad:</w:t>
      </w:r>
      <w:r w:rsidRPr="001C67D9">
        <w:t xml:space="preserve"> Herramienta indispensable para la redacción de contratos de nuevos socios, gestión de inventario del gimnasio y elaboración de informes administrativos.</w:t>
      </w:r>
    </w:p>
    <w:p w14:paraId="00E62898" w14:textId="77777777" w:rsidR="001C67D9" w:rsidRPr="001C67D9" w:rsidRDefault="001C67D9" w:rsidP="00351844">
      <w:pPr>
        <w:pStyle w:val="TITULO2"/>
      </w:pPr>
      <w:bookmarkStart w:id="18" w:name="_Toc225985732"/>
      <w:r w:rsidRPr="001C67D9">
        <w:t>C. Software de Gestión de Accesos</w:t>
      </w:r>
      <w:bookmarkEnd w:id="18"/>
    </w:p>
    <w:p w14:paraId="75363F99" w14:textId="77777777" w:rsidR="007B5389" w:rsidRDefault="001C67D9" w:rsidP="001C67D9">
      <w:pPr>
        <w:pStyle w:val="Textos"/>
        <w:numPr>
          <w:ilvl w:val="0"/>
          <w:numId w:val="23"/>
        </w:numPr>
      </w:pPr>
      <w:r w:rsidRPr="001C67D9">
        <w:rPr>
          <w:b/>
          <w:bCs/>
        </w:rPr>
        <w:t>Utilidad:</w:t>
      </w:r>
      <w:r w:rsidRPr="001C67D9">
        <w:t xml:space="preserve"> Aplicación específica encargada de comunicarse con los tornos para validar la entrada de los clientes mediante código </w:t>
      </w:r>
      <w:r w:rsidRPr="001C67D9">
        <w:rPr>
          <w:b/>
          <w:bCs/>
        </w:rPr>
        <w:t>QR</w:t>
      </w:r>
      <w:r w:rsidRPr="001C67D9">
        <w:t xml:space="preserve"> o </w:t>
      </w:r>
      <w:r w:rsidRPr="001C67D9">
        <w:rPr>
          <w:b/>
          <w:bCs/>
        </w:rPr>
        <w:t>tarjeta RFID</w:t>
      </w:r>
      <w:r w:rsidRPr="001C67D9">
        <w:t>.</w:t>
      </w:r>
    </w:p>
    <w:p w14:paraId="5D86EE8C" w14:textId="77777777" w:rsidR="000D436A" w:rsidRDefault="000D436A" w:rsidP="000D436A">
      <w:pPr>
        <w:pStyle w:val="Textos"/>
      </w:pPr>
    </w:p>
    <w:p w14:paraId="7EE24CEB" w14:textId="2D71FB01" w:rsidR="000D436A" w:rsidRDefault="000D436A" w:rsidP="000D436A">
      <w:pPr>
        <w:pStyle w:val="Textos"/>
        <w:sectPr w:rsidR="000D436A" w:rsidSect="00C92533">
          <w:headerReference w:type="default" r:id="rId28"/>
          <w:pgSz w:w="11906" w:h="16838" w:code="9"/>
          <w:pgMar w:top="1440" w:right="1080" w:bottom="1440" w:left="1080" w:header="680" w:footer="567" w:gutter="0"/>
          <w:cols w:space="708"/>
          <w:docGrid w:linePitch="360"/>
        </w:sectPr>
      </w:pPr>
    </w:p>
    <w:p w14:paraId="284911F2" w14:textId="4F4434CB" w:rsidR="001C67D9" w:rsidRPr="001C67D9" w:rsidRDefault="001C67D9" w:rsidP="001C67D9"/>
    <w:p w14:paraId="16423C08" w14:textId="62F65306" w:rsidR="001C67D9" w:rsidRPr="001C67D9" w:rsidRDefault="001C67D9" w:rsidP="00351844">
      <w:pPr>
        <w:pStyle w:val="Titulo1"/>
      </w:pPr>
      <w:bookmarkStart w:id="19" w:name="_Toc225985733"/>
      <w:r w:rsidRPr="001C67D9">
        <w:t>6. Medidas básicas de seguridad</w:t>
      </w:r>
      <w:bookmarkEnd w:id="19"/>
    </w:p>
    <w:p w14:paraId="270473E5" w14:textId="77777777" w:rsidR="001C67D9" w:rsidRPr="001C67D9" w:rsidRDefault="001C67D9" w:rsidP="005042CE">
      <w:pPr>
        <w:pStyle w:val="Textos"/>
        <w:spacing w:before="360"/>
      </w:pPr>
      <w:r w:rsidRPr="001C67D9">
        <w:t>Se han implementado medidas de seguridad coherentes para garantizar la integridad del sistema y la protección de los datos de los usuarios.</w:t>
      </w:r>
    </w:p>
    <w:p w14:paraId="70DEE986" w14:textId="77777777" w:rsidR="001C67D9" w:rsidRPr="001C67D9" w:rsidRDefault="001C67D9" w:rsidP="007B5BBE">
      <w:pPr>
        <w:pStyle w:val="TITULO2"/>
      </w:pPr>
      <w:bookmarkStart w:id="20" w:name="_Toc225985734"/>
      <w:r w:rsidRPr="001C67D9">
        <w:t>A. Actualizaciones del Sistema</w:t>
      </w:r>
      <w:bookmarkEnd w:id="20"/>
    </w:p>
    <w:p w14:paraId="65508AAD" w14:textId="682A3AC3" w:rsidR="001C67D9" w:rsidRDefault="00BF74EC" w:rsidP="005042CE">
      <w:pPr>
        <w:pStyle w:val="Textos"/>
        <w:numPr>
          <w:ilvl w:val="0"/>
          <w:numId w:val="24"/>
        </w:numPr>
      </w:pPr>
      <w:r w:rsidRPr="00DD5BA3">
        <w:rPr>
          <w:noProof/>
        </w:rPr>
        <w:drawing>
          <wp:anchor distT="0" distB="0" distL="114300" distR="114300" simplePos="0" relativeHeight="251671552" behindDoc="0" locked="0" layoutInCell="1" allowOverlap="1" wp14:anchorId="3316D458" wp14:editId="0DA7B74A">
            <wp:simplePos x="0" y="0"/>
            <wp:positionH relativeFrom="column">
              <wp:posOffset>556260</wp:posOffset>
            </wp:positionH>
            <wp:positionV relativeFrom="paragraph">
              <wp:posOffset>666750</wp:posOffset>
            </wp:positionV>
            <wp:extent cx="4161155" cy="1924050"/>
            <wp:effectExtent l="0" t="0" r="0" b="0"/>
            <wp:wrapSquare wrapText="left"/>
            <wp:docPr id="1428763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6338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7D9" w:rsidRPr="001C67D9">
        <w:rPr>
          <w:b/>
          <w:bCs/>
        </w:rPr>
        <w:t>Descripción:</w:t>
      </w:r>
      <w:r w:rsidR="001C67D9" w:rsidRPr="001C67D9">
        <w:t xml:space="preserve"> Se ha configurado </w:t>
      </w:r>
      <w:r w:rsidR="001C67D9" w:rsidRPr="001C67D9">
        <w:rPr>
          <w:b/>
          <w:bCs/>
        </w:rPr>
        <w:t xml:space="preserve">Windows </w:t>
      </w:r>
      <w:proofErr w:type="spellStart"/>
      <w:r w:rsidR="001C67D9" w:rsidRPr="001C67D9">
        <w:rPr>
          <w:b/>
          <w:bCs/>
        </w:rPr>
        <w:t>Update</w:t>
      </w:r>
      <w:proofErr w:type="spellEnd"/>
      <w:r w:rsidR="001C67D9" w:rsidRPr="001C67D9">
        <w:t xml:space="preserve"> para que busque e instale parches de seguridad de forma automática, manteniendo el equipo protegido contra vulnerabilidades recientes.</w:t>
      </w:r>
    </w:p>
    <w:p w14:paraId="56823B95" w14:textId="54414CC0" w:rsidR="00DD5BA3" w:rsidRPr="001C67D9" w:rsidRDefault="000243F4" w:rsidP="005042CE">
      <w:pPr>
        <w:pStyle w:val="Textos"/>
        <w:numPr>
          <w:ilvl w:val="0"/>
          <w:numId w:val="24"/>
        </w:numPr>
      </w:pPr>
      <w:r w:rsidRPr="000243F4">
        <w:rPr>
          <w:noProof/>
        </w:rPr>
        <w:drawing>
          <wp:anchor distT="0" distB="0" distL="114300" distR="114300" simplePos="0" relativeHeight="251672576" behindDoc="0" locked="0" layoutInCell="1" allowOverlap="1" wp14:anchorId="24E5AC4C" wp14:editId="0DADE462">
            <wp:simplePos x="0" y="0"/>
            <wp:positionH relativeFrom="margin">
              <wp:posOffset>4055062</wp:posOffset>
            </wp:positionH>
            <wp:positionV relativeFrom="paragraph">
              <wp:posOffset>2501167</wp:posOffset>
            </wp:positionV>
            <wp:extent cx="2421890" cy="1699260"/>
            <wp:effectExtent l="0" t="0" r="0" b="0"/>
            <wp:wrapSquare wrapText="left"/>
            <wp:docPr id="1507721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2178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341AF" w14:textId="6A42AEBE" w:rsidR="001C67D9" w:rsidRPr="001C67D9" w:rsidRDefault="001C67D9" w:rsidP="007B5BBE">
      <w:pPr>
        <w:pStyle w:val="TITULO2"/>
      </w:pPr>
      <w:bookmarkStart w:id="21" w:name="_Toc225985735"/>
      <w:r w:rsidRPr="001C67D9">
        <w:t>B. Firewall y Antivirus</w:t>
      </w:r>
      <w:bookmarkEnd w:id="21"/>
    </w:p>
    <w:p w14:paraId="6CA53C8C" w14:textId="1C81A0EF" w:rsidR="001C67D9" w:rsidRDefault="001C67D9" w:rsidP="005042CE">
      <w:pPr>
        <w:pStyle w:val="Textos"/>
        <w:numPr>
          <w:ilvl w:val="0"/>
          <w:numId w:val="25"/>
        </w:numPr>
      </w:pPr>
      <w:r w:rsidRPr="001C67D9">
        <w:rPr>
          <w:b/>
          <w:bCs/>
        </w:rPr>
        <w:t>Descripción:</w:t>
      </w:r>
      <w:r w:rsidRPr="001C67D9">
        <w:t xml:space="preserve"> El </w:t>
      </w:r>
      <w:r w:rsidRPr="001C67D9">
        <w:rPr>
          <w:b/>
          <w:bCs/>
        </w:rPr>
        <w:t>Firewall de Windows</w:t>
      </w:r>
      <w:r w:rsidRPr="001C67D9">
        <w:t xml:space="preserve"> se encuentra </w:t>
      </w:r>
      <w:r w:rsidRPr="001C67D9">
        <w:rPr>
          <w:b/>
          <w:bCs/>
        </w:rPr>
        <w:t>activado</w:t>
      </w:r>
      <w:r w:rsidRPr="001C67D9">
        <w:t xml:space="preserve"> para filtrar el tráfico de red, y </w:t>
      </w:r>
      <w:r w:rsidRPr="001C67D9">
        <w:rPr>
          <w:b/>
          <w:bCs/>
        </w:rPr>
        <w:t>Windows Defender</w:t>
      </w:r>
      <w:r w:rsidRPr="001C67D9">
        <w:t xml:space="preserve"> actúa como antivirus principal realizando análisis periódicos del sistema.</w:t>
      </w:r>
    </w:p>
    <w:p w14:paraId="1125CB6C" w14:textId="31F3FF19" w:rsidR="000243F4" w:rsidRPr="001C67D9" w:rsidRDefault="000243F4" w:rsidP="000243F4">
      <w:pPr>
        <w:pStyle w:val="Textos"/>
        <w:ind w:left="720"/>
      </w:pPr>
    </w:p>
    <w:p w14:paraId="0EAEF9A3" w14:textId="767CFB9E" w:rsidR="001C67D9" w:rsidRPr="001C67D9" w:rsidRDefault="001C67D9" w:rsidP="007B5BBE">
      <w:pPr>
        <w:pStyle w:val="TITULO2"/>
      </w:pPr>
      <w:bookmarkStart w:id="22" w:name="_Toc225985736"/>
      <w:r w:rsidRPr="001C67D9">
        <w:t>C. Políticas de Acceso</w:t>
      </w:r>
      <w:bookmarkEnd w:id="22"/>
    </w:p>
    <w:p w14:paraId="75909136" w14:textId="5E310B7F" w:rsidR="001A3872" w:rsidRDefault="001C67D9" w:rsidP="005042CE">
      <w:pPr>
        <w:pStyle w:val="Textos"/>
        <w:numPr>
          <w:ilvl w:val="0"/>
          <w:numId w:val="27"/>
        </w:numPr>
      </w:pPr>
      <w:r w:rsidRPr="001C67D9">
        <w:rPr>
          <w:b/>
          <w:bCs/>
        </w:rPr>
        <w:t>Descripción:</w:t>
      </w:r>
      <w:r w:rsidRPr="001C67D9">
        <w:t xml:space="preserve"> El uso de contraseñas robustas es obligatorio para todos los perfiles, y el acceso a la configuración crítica está restringido exclusivamente al usuario administrador.</w:t>
      </w:r>
    </w:p>
    <w:p w14:paraId="4C9D74B9" w14:textId="77777777" w:rsidR="0045765B" w:rsidRDefault="0045765B" w:rsidP="0045765B"/>
    <w:p w14:paraId="19631B98" w14:textId="0985FCF7" w:rsidR="006933E3" w:rsidRPr="006933E3" w:rsidRDefault="006933E3" w:rsidP="006933E3">
      <w:pPr>
        <w:sectPr w:rsidR="006933E3" w:rsidRPr="006933E3" w:rsidSect="00C92533">
          <w:pgSz w:w="11906" w:h="16838" w:code="9"/>
          <w:pgMar w:top="1440" w:right="1080" w:bottom="1440" w:left="1080" w:header="680" w:footer="567" w:gutter="0"/>
          <w:cols w:space="708"/>
          <w:docGrid w:linePitch="360"/>
        </w:sectPr>
      </w:pPr>
    </w:p>
    <w:tbl>
      <w:tblPr>
        <w:tblpPr w:leftFromText="141" w:rightFromText="141" w:vertAnchor="page" w:horzAnchor="margin" w:tblpXSpec="center" w:tblpY="4192"/>
        <w:tblW w:w="10490" w:type="dxa"/>
        <w:shd w:val="clear" w:color="auto" w:fill="00C1C7" w:themeFill="accent2"/>
        <w:tblLayout w:type="fixed"/>
        <w:tblLook w:val="0600" w:firstRow="0" w:lastRow="0" w:firstColumn="0" w:lastColumn="0" w:noHBand="1" w:noVBand="1"/>
      </w:tblPr>
      <w:tblGrid>
        <w:gridCol w:w="1134"/>
        <w:gridCol w:w="8364"/>
        <w:gridCol w:w="992"/>
      </w:tblGrid>
      <w:tr w:rsidR="00FA4D8E" w:rsidRPr="0000352C" w14:paraId="40110A67" w14:textId="77777777" w:rsidTr="00FA4D8E">
        <w:trPr>
          <w:trHeight w:val="4451"/>
        </w:trPr>
        <w:tc>
          <w:tcPr>
            <w:tcW w:w="1134" w:type="dxa"/>
            <w:vMerge w:val="restart"/>
            <w:shd w:val="clear" w:color="auto" w:fill="00C1C7" w:themeFill="accent2"/>
          </w:tcPr>
          <w:p w14:paraId="4680515F" w14:textId="77777777" w:rsidR="00FA4D8E" w:rsidRPr="0000352C" w:rsidRDefault="00FA4D8E" w:rsidP="00FA4D8E">
            <w:pPr>
              <w:rPr>
                <w:noProof/>
              </w:rPr>
            </w:pPr>
          </w:p>
        </w:tc>
        <w:tc>
          <w:tcPr>
            <w:tcW w:w="8364" w:type="dxa"/>
            <w:tcBorders>
              <w:top w:val="single" w:sz="36" w:space="0" w:color="123869" w:themeColor="accent1"/>
              <w:bottom w:val="single" w:sz="36" w:space="0" w:color="123869" w:themeColor="accent1"/>
            </w:tcBorders>
            <w:shd w:val="clear" w:color="auto" w:fill="FFFFFF" w:themeFill="background1"/>
            <w:vAlign w:val="center"/>
          </w:tcPr>
          <w:p w14:paraId="43BE8BAB" w14:textId="77777777" w:rsidR="00FA4D8E" w:rsidRPr="0000352C" w:rsidRDefault="00FA4D8E" w:rsidP="00FA4D8E">
            <w:pPr>
              <w:pStyle w:val="Cita"/>
              <w:rPr>
                <w:noProof/>
              </w:rPr>
            </w:pPr>
            <w:r>
              <w:rPr>
                <w:noProof/>
              </w:rPr>
              <w:t>Proyecto intermodular SO</w:t>
            </w:r>
            <w:r>
              <w:rPr>
                <w:noProof/>
              </w:rPr>
              <w:br/>
              <w:t>Gimnasio</w:t>
            </w:r>
            <w:r>
              <w:rPr>
                <w:noProof/>
              </w:rPr>
              <w:br/>
              <w:t>PROMETEO</w:t>
            </w:r>
          </w:p>
        </w:tc>
        <w:tc>
          <w:tcPr>
            <w:tcW w:w="992" w:type="dxa"/>
            <w:shd w:val="clear" w:color="auto" w:fill="00C1C7" w:themeFill="accent2"/>
          </w:tcPr>
          <w:p w14:paraId="0000F704" w14:textId="77777777" w:rsidR="00FA4D8E" w:rsidRPr="0000352C" w:rsidRDefault="00FA4D8E" w:rsidP="00FA4D8E">
            <w:pPr>
              <w:rPr>
                <w:noProof/>
              </w:rPr>
            </w:pPr>
          </w:p>
        </w:tc>
      </w:tr>
      <w:tr w:rsidR="00FA4D8E" w:rsidRPr="0000352C" w14:paraId="18CAD31B" w14:textId="77777777" w:rsidTr="00FA4D8E">
        <w:trPr>
          <w:trHeight w:val="20"/>
        </w:trPr>
        <w:tc>
          <w:tcPr>
            <w:tcW w:w="1134" w:type="dxa"/>
            <w:vMerge/>
            <w:shd w:val="clear" w:color="auto" w:fill="00C1C7" w:themeFill="accent2"/>
          </w:tcPr>
          <w:p w14:paraId="68C8E2DD" w14:textId="77777777" w:rsidR="00FA4D8E" w:rsidRPr="0000352C" w:rsidRDefault="00FA4D8E" w:rsidP="00FA4D8E">
            <w:pPr>
              <w:rPr>
                <w:noProof/>
              </w:rPr>
            </w:pPr>
          </w:p>
        </w:tc>
        <w:tc>
          <w:tcPr>
            <w:tcW w:w="8364" w:type="dxa"/>
            <w:tcBorders>
              <w:top w:val="single" w:sz="36" w:space="0" w:color="123869" w:themeColor="accent1"/>
            </w:tcBorders>
            <w:shd w:val="clear" w:color="auto" w:fill="00C1C7" w:themeFill="accent2"/>
          </w:tcPr>
          <w:p w14:paraId="7DB430FE" w14:textId="77777777" w:rsidR="00FA4D8E" w:rsidRPr="0000352C" w:rsidRDefault="00FA4D8E" w:rsidP="00FA4D8E">
            <w:pPr>
              <w:rPr>
                <w:noProof/>
              </w:rPr>
            </w:pPr>
          </w:p>
        </w:tc>
        <w:tc>
          <w:tcPr>
            <w:tcW w:w="992" w:type="dxa"/>
            <w:shd w:val="clear" w:color="auto" w:fill="00C1C7" w:themeFill="accent2"/>
          </w:tcPr>
          <w:p w14:paraId="04C87205" w14:textId="77777777" w:rsidR="00FA4D8E" w:rsidRPr="0000352C" w:rsidRDefault="00FA4D8E" w:rsidP="00FA4D8E">
            <w:pPr>
              <w:rPr>
                <w:noProof/>
              </w:rPr>
            </w:pPr>
          </w:p>
        </w:tc>
      </w:tr>
    </w:tbl>
    <w:p w14:paraId="7C408EEE" w14:textId="1333FA75" w:rsidR="00BE2FFD" w:rsidRPr="00BE2FFD" w:rsidRDefault="00E07581" w:rsidP="004973EB">
      <w:pPr>
        <w:rPr>
          <w:noProof/>
        </w:rPr>
      </w:pPr>
      <w:r w:rsidRPr="0000352C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488A504" wp14:editId="0CEC6AB4">
                <wp:simplePos x="0" y="0"/>
                <wp:positionH relativeFrom="page">
                  <wp:align>right</wp:align>
                </wp:positionH>
                <wp:positionV relativeFrom="paragraph">
                  <wp:posOffset>-1214608</wp:posOffset>
                </wp:positionV>
                <wp:extent cx="7771130" cy="9571990"/>
                <wp:effectExtent l="0" t="0" r="1270" b="0"/>
                <wp:wrapNone/>
                <wp:docPr id="468515622" name="Forma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130" cy="95719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A30AB" id="Forma" o:spid="_x0000_s1026" alt="&quot;&quot;" style="position:absolute;margin-left:560.7pt;margin-top:-95.65pt;width:611.9pt;height:753.7pt;z-index:-2516531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" path="m,14678r,6922l21600,3032,21600,,17075,,,14678xe" fillcolor="#123869 [3204]" stroked="f" strokeweight="1pt">
                <v:stroke miterlimit="4" joinstyle="miter"/>
                <v:path arrowok="t" o:extrusionok="f" o:connecttype="custom" o:connectlocs="3885565,4785995;3885565,4785995;3885565,4785995;3885565,4785995" o:connectangles="0,90,180,270"/>
                <w10:wrap anchorx="page"/>
              </v:shape>
            </w:pict>
          </mc:Fallback>
        </mc:AlternateContent>
      </w:r>
    </w:p>
    <w:sectPr w:rsidR="00BE2FFD" w:rsidRPr="00BE2FFD" w:rsidSect="00506671">
      <w:headerReference w:type="first" r:id="rId31"/>
      <w:pgSz w:w="11906" w:h="16838" w:code="9"/>
      <w:pgMar w:top="0" w:right="0" w:bottom="0" w:left="0" w:header="68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ABF6E" w14:textId="77777777" w:rsidR="0077753F" w:rsidRDefault="0077753F" w:rsidP="001205A1">
      <w:r>
        <w:separator/>
      </w:r>
    </w:p>
  </w:endnote>
  <w:endnote w:type="continuationSeparator" w:id="0">
    <w:p w14:paraId="088F2B17" w14:textId="77777777" w:rsidR="0077753F" w:rsidRDefault="0077753F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9788469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7EFB6664" w14:textId="77777777" w:rsidR="001205A1" w:rsidRDefault="001205A1" w:rsidP="001739D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separate"/>
        </w:r>
        <w:r w:rsidR="007B0740">
          <w:rPr>
            <w:rStyle w:val="Nmerodepgina"/>
            <w:noProof/>
            <w:lang w:bidi="es-ES"/>
          </w:rPr>
          <w:t>2</w:t>
        </w:r>
        <w:r>
          <w:rPr>
            <w:rStyle w:val="Nmerodepgina"/>
            <w:lang w:bidi="es-ES"/>
          </w:rPr>
          <w:fldChar w:fldCharType="end"/>
        </w:r>
      </w:p>
    </w:sdtContent>
  </w:sdt>
  <w:p w14:paraId="0D940B22" w14:textId="77777777" w:rsidR="001205A1" w:rsidRDefault="001205A1" w:rsidP="001205A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4135834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08568A7" w14:textId="77777777" w:rsidR="001205A1" w:rsidRDefault="001205A1" w:rsidP="001739D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separate"/>
        </w:r>
        <w:r w:rsidR="00A84125">
          <w:rPr>
            <w:rStyle w:val="Nmerodepgina"/>
            <w:noProof/>
            <w:lang w:bidi="es-ES"/>
          </w:rPr>
          <w:t>4</w:t>
        </w:r>
        <w:r>
          <w:rPr>
            <w:rStyle w:val="Nmerodepgina"/>
            <w:lang w:bidi="es-ES"/>
          </w:rPr>
          <w:fldChar w:fldCharType="end"/>
        </w:r>
      </w:p>
    </w:sdtContent>
  </w:sdt>
  <w:tbl>
    <w:tblPr>
      <w:tblW w:w="10658" w:type="dxa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29"/>
      <w:gridCol w:w="5329"/>
    </w:tblGrid>
    <w:tr w:rsidR="001205A1" w14:paraId="21688389" w14:textId="77777777" w:rsidTr="00A84125">
      <w:tc>
        <w:tcPr>
          <w:tcW w:w="5329" w:type="dxa"/>
        </w:tcPr>
        <w:p w14:paraId="590C9BC5" w14:textId="1CAEA444" w:rsidR="001205A1" w:rsidRPr="001205A1" w:rsidRDefault="00620ED2" w:rsidP="00C66528">
          <w:pPr>
            <w:pStyle w:val="Piedepgina"/>
          </w:pPr>
          <w:r>
            <w:t xml:space="preserve">Proyecto </w:t>
          </w:r>
          <w:proofErr w:type="spellStart"/>
          <w:r>
            <w:t>Intermodular</w:t>
          </w:r>
          <w:proofErr w:type="spellEnd"/>
        </w:p>
      </w:tc>
      <w:tc>
        <w:tcPr>
          <w:tcW w:w="5329" w:type="dxa"/>
        </w:tcPr>
        <w:p w14:paraId="53C0AAE2" w14:textId="77777777" w:rsidR="001205A1" w:rsidRPr="001205A1" w:rsidRDefault="001205A1" w:rsidP="00A31A5B">
          <w:pPr>
            <w:pStyle w:val="Piedepgina"/>
          </w:pPr>
        </w:p>
      </w:tc>
    </w:tr>
  </w:tbl>
  <w:p w14:paraId="418AD3AB" w14:textId="77777777" w:rsidR="001205A1" w:rsidRDefault="001205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7CA31" w14:textId="77777777" w:rsidR="0077753F" w:rsidRDefault="0077753F" w:rsidP="001205A1">
      <w:r>
        <w:separator/>
      </w:r>
    </w:p>
  </w:footnote>
  <w:footnote w:type="continuationSeparator" w:id="0">
    <w:p w14:paraId="0E97CB38" w14:textId="77777777" w:rsidR="0077753F" w:rsidRDefault="0077753F" w:rsidP="0012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C8CCC" w14:textId="3C5232AB" w:rsidR="00090133" w:rsidRDefault="000B01EE" w:rsidP="00090133">
    <w:pPr>
      <w:pStyle w:val="Titulo1"/>
    </w:pPr>
    <w:r>
      <w:ptab w:relativeTo="margin" w:alignment="left" w:leader="none"/>
    </w:r>
    <w:r w:rsidR="00631E6E">
      <w:t>Sistemas Operativos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2E85" w14:textId="4BFE663D" w:rsidR="00097A85" w:rsidRPr="00097A85" w:rsidRDefault="00097A85" w:rsidP="00097A85">
    <w:pPr>
      <w:pStyle w:val="Titulo1"/>
      <w:tabs>
        <w:tab w:val="left" w:pos="810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6614" w14:textId="06B7668F" w:rsidR="00097A85" w:rsidRDefault="00097A85" w:rsidP="00332FEF">
    <w:pPr>
      <w:pStyle w:val="Titulo1"/>
      <w:tabs>
        <w:tab w:val="left" w:pos="8105"/>
      </w:tabs>
    </w:pPr>
    <w:r>
      <w:ptab w:relativeTo="margin" w:alignment="left" w:leader="none"/>
    </w:r>
    <w:r>
      <w:t>Sistemas Operativos</w:t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68ACA" w14:textId="77777777" w:rsidR="009179BF" w:rsidRPr="00030F47" w:rsidRDefault="009179BF" w:rsidP="00332FEF">
    <w:pPr>
      <w:pStyle w:val="Titulo1"/>
      <w:tabs>
        <w:tab w:val="left" w:pos="8105"/>
      </w:tabs>
    </w:pPr>
    <w:r>
      <w:t>Sistemas Operativos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81500" w14:textId="16D86EAF" w:rsidR="003D0C17" w:rsidRPr="00097A85" w:rsidRDefault="003D0C17" w:rsidP="00097A85">
    <w:pPr>
      <w:pStyle w:val="Titulo1"/>
      <w:tabs>
        <w:tab w:val="left" w:pos="81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5D28"/>
    <w:multiLevelType w:val="multilevel"/>
    <w:tmpl w:val="2962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633C"/>
    <w:multiLevelType w:val="multilevel"/>
    <w:tmpl w:val="6AC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E1228"/>
    <w:multiLevelType w:val="multilevel"/>
    <w:tmpl w:val="933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37E34"/>
    <w:multiLevelType w:val="hybridMultilevel"/>
    <w:tmpl w:val="BEB6C42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B17A1"/>
    <w:multiLevelType w:val="multilevel"/>
    <w:tmpl w:val="56E0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17843"/>
    <w:multiLevelType w:val="multilevel"/>
    <w:tmpl w:val="659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352F1"/>
    <w:multiLevelType w:val="hybridMultilevel"/>
    <w:tmpl w:val="88AA7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F174C"/>
    <w:multiLevelType w:val="multilevel"/>
    <w:tmpl w:val="E4C2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44BC3"/>
    <w:multiLevelType w:val="multilevel"/>
    <w:tmpl w:val="6794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F1543"/>
    <w:multiLevelType w:val="multilevel"/>
    <w:tmpl w:val="D2B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A2DBD"/>
    <w:multiLevelType w:val="hybridMultilevel"/>
    <w:tmpl w:val="624445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075B3"/>
    <w:multiLevelType w:val="multilevel"/>
    <w:tmpl w:val="2A6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8493C"/>
    <w:multiLevelType w:val="multilevel"/>
    <w:tmpl w:val="AFD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9297D"/>
    <w:multiLevelType w:val="hybridMultilevel"/>
    <w:tmpl w:val="A836AC5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4722C3"/>
    <w:multiLevelType w:val="multilevel"/>
    <w:tmpl w:val="79D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B4DFF"/>
    <w:multiLevelType w:val="multilevel"/>
    <w:tmpl w:val="397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85" w:hanging="40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077C3"/>
    <w:multiLevelType w:val="hybridMultilevel"/>
    <w:tmpl w:val="753AD662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524ED6"/>
    <w:multiLevelType w:val="hybridMultilevel"/>
    <w:tmpl w:val="47224E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80CDA"/>
    <w:multiLevelType w:val="hybridMultilevel"/>
    <w:tmpl w:val="826A86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503D7"/>
    <w:multiLevelType w:val="hybridMultilevel"/>
    <w:tmpl w:val="F7C61A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A3C3F"/>
    <w:multiLevelType w:val="multilevel"/>
    <w:tmpl w:val="D9C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F24A8"/>
    <w:multiLevelType w:val="multilevel"/>
    <w:tmpl w:val="036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505A8"/>
    <w:multiLevelType w:val="multilevel"/>
    <w:tmpl w:val="417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259C0"/>
    <w:multiLevelType w:val="multilevel"/>
    <w:tmpl w:val="AE7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57ABA"/>
    <w:multiLevelType w:val="hybridMultilevel"/>
    <w:tmpl w:val="F5905C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D37FD6"/>
    <w:multiLevelType w:val="multilevel"/>
    <w:tmpl w:val="0260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D099E"/>
    <w:multiLevelType w:val="multilevel"/>
    <w:tmpl w:val="659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41187"/>
    <w:multiLevelType w:val="multilevel"/>
    <w:tmpl w:val="659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66CF3"/>
    <w:multiLevelType w:val="multilevel"/>
    <w:tmpl w:val="6AC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43522"/>
    <w:multiLevelType w:val="hybridMultilevel"/>
    <w:tmpl w:val="4D820A2C"/>
    <w:lvl w:ilvl="0" w:tplc="C99C19A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954045">
    <w:abstractNumId w:val="25"/>
  </w:num>
  <w:num w:numId="2" w16cid:durableId="1689142049">
    <w:abstractNumId w:val="6"/>
  </w:num>
  <w:num w:numId="3" w16cid:durableId="1833567028">
    <w:abstractNumId w:val="22"/>
  </w:num>
  <w:num w:numId="4" w16cid:durableId="1929149536">
    <w:abstractNumId w:val="12"/>
  </w:num>
  <w:num w:numId="5" w16cid:durableId="1282998571">
    <w:abstractNumId w:val="21"/>
  </w:num>
  <w:num w:numId="6" w16cid:durableId="248272068">
    <w:abstractNumId w:val="0"/>
  </w:num>
  <w:num w:numId="7" w16cid:durableId="76445453">
    <w:abstractNumId w:val="15"/>
  </w:num>
  <w:num w:numId="8" w16cid:durableId="1493371671">
    <w:abstractNumId w:val="26"/>
  </w:num>
  <w:num w:numId="9" w16cid:durableId="1055852924">
    <w:abstractNumId w:val="7"/>
  </w:num>
  <w:num w:numId="10" w16cid:durableId="349765636">
    <w:abstractNumId w:val="2"/>
  </w:num>
  <w:num w:numId="11" w16cid:durableId="912931964">
    <w:abstractNumId w:val="23"/>
  </w:num>
  <w:num w:numId="12" w16cid:durableId="2003467790">
    <w:abstractNumId w:val="11"/>
  </w:num>
  <w:num w:numId="13" w16cid:durableId="1305818001">
    <w:abstractNumId w:val="29"/>
  </w:num>
  <w:num w:numId="14" w16cid:durableId="228662327">
    <w:abstractNumId w:val="16"/>
  </w:num>
  <w:num w:numId="15" w16cid:durableId="956446176">
    <w:abstractNumId w:val="3"/>
  </w:num>
  <w:num w:numId="16" w16cid:durableId="1090925912">
    <w:abstractNumId w:val="29"/>
    <w:lvlOverride w:ilvl="0">
      <w:lvl w:ilvl="0" w:tplc="C99C19A8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C0A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C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C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C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C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C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C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C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7" w16cid:durableId="1506819973">
    <w:abstractNumId w:val="13"/>
  </w:num>
  <w:num w:numId="18" w16cid:durableId="697661222">
    <w:abstractNumId w:val="19"/>
  </w:num>
  <w:num w:numId="19" w16cid:durableId="109201136">
    <w:abstractNumId w:val="0"/>
  </w:num>
  <w:num w:numId="20" w16cid:durableId="1753967179">
    <w:abstractNumId w:val="10"/>
  </w:num>
  <w:num w:numId="21" w16cid:durableId="1188837703">
    <w:abstractNumId w:val="1"/>
  </w:num>
  <w:num w:numId="22" w16cid:durableId="1297905833">
    <w:abstractNumId w:val="4"/>
  </w:num>
  <w:num w:numId="23" w16cid:durableId="1908227570">
    <w:abstractNumId w:val="20"/>
  </w:num>
  <w:num w:numId="24" w16cid:durableId="35664842">
    <w:abstractNumId w:val="14"/>
  </w:num>
  <w:num w:numId="25" w16cid:durableId="165677206">
    <w:abstractNumId w:val="8"/>
  </w:num>
  <w:num w:numId="26" w16cid:durableId="754403675">
    <w:abstractNumId w:val="9"/>
  </w:num>
  <w:num w:numId="27" w16cid:durableId="1065952102">
    <w:abstractNumId w:val="18"/>
  </w:num>
  <w:num w:numId="28" w16cid:durableId="200018826">
    <w:abstractNumId w:val="28"/>
  </w:num>
  <w:num w:numId="29" w16cid:durableId="1457479975">
    <w:abstractNumId w:val="24"/>
  </w:num>
  <w:num w:numId="30" w16cid:durableId="634717825">
    <w:abstractNumId w:val="17"/>
  </w:num>
  <w:num w:numId="31" w16cid:durableId="681131338">
    <w:abstractNumId w:val="5"/>
  </w:num>
  <w:num w:numId="32" w16cid:durableId="14144303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6E"/>
    <w:rsid w:val="0000352C"/>
    <w:rsid w:val="00010EC7"/>
    <w:rsid w:val="000127F0"/>
    <w:rsid w:val="00015DD7"/>
    <w:rsid w:val="00017D66"/>
    <w:rsid w:val="000243F4"/>
    <w:rsid w:val="00030F47"/>
    <w:rsid w:val="000756B5"/>
    <w:rsid w:val="0008452F"/>
    <w:rsid w:val="000851C7"/>
    <w:rsid w:val="00090133"/>
    <w:rsid w:val="00097A85"/>
    <w:rsid w:val="000A4404"/>
    <w:rsid w:val="000B01EE"/>
    <w:rsid w:val="000B6C4B"/>
    <w:rsid w:val="000C2164"/>
    <w:rsid w:val="000C4ED1"/>
    <w:rsid w:val="000C6325"/>
    <w:rsid w:val="000D436A"/>
    <w:rsid w:val="001205A1"/>
    <w:rsid w:val="001307BC"/>
    <w:rsid w:val="0015596A"/>
    <w:rsid w:val="00172E18"/>
    <w:rsid w:val="00175312"/>
    <w:rsid w:val="001777FD"/>
    <w:rsid w:val="001964F1"/>
    <w:rsid w:val="00197A60"/>
    <w:rsid w:val="00197C70"/>
    <w:rsid w:val="001A3872"/>
    <w:rsid w:val="001B1239"/>
    <w:rsid w:val="001C67D9"/>
    <w:rsid w:val="001D4D7A"/>
    <w:rsid w:val="001F0967"/>
    <w:rsid w:val="0020211A"/>
    <w:rsid w:val="00204D0A"/>
    <w:rsid w:val="002059EB"/>
    <w:rsid w:val="002139AF"/>
    <w:rsid w:val="002276F1"/>
    <w:rsid w:val="002404EF"/>
    <w:rsid w:val="002560A5"/>
    <w:rsid w:val="002877E8"/>
    <w:rsid w:val="002B0D15"/>
    <w:rsid w:val="002D2DEF"/>
    <w:rsid w:val="002D3038"/>
    <w:rsid w:val="002D3EBF"/>
    <w:rsid w:val="002E0A0F"/>
    <w:rsid w:val="002E6EE3"/>
    <w:rsid w:val="002E7C4E"/>
    <w:rsid w:val="00307CD7"/>
    <w:rsid w:val="0031055C"/>
    <w:rsid w:val="003173E3"/>
    <w:rsid w:val="00320F71"/>
    <w:rsid w:val="00332FEF"/>
    <w:rsid w:val="00340D9A"/>
    <w:rsid w:val="00351844"/>
    <w:rsid w:val="0035608A"/>
    <w:rsid w:val="00371EE1"/>
    <w:rsid w:val="003A6EE7"/>
    <w:rsid w:val="003A798E"/>
    <w:rsid w:val="003D0C17"/>
    <w:rsid w:val="003F5465"/>
    <w:rsid w:val="00416FBE"/>
    <w:rsid w:val="00417425"/>
    <w:rsid w:val="00425A99"/>
    <w:rsid w:val="00432B50"/>
    <w:rsid w:val="004548F4"/>
    <w:rsid w:val="0045765B"/>
    <w:rsid w:val="00476B68"/>
    <w:rsid w:val="004818BD"/>
    <w:rsid w:val="004973EB"/>
    <w:rsid w:val="004B6EB3"/>
    <w:rsid w:val="004F0D8C"/>
    <w:rsid w:val="005042CE"/>
    <w:rsid w:val="00506671"/>
    <w:rsid w:val="00510C65"/>
    <w:rsid w:val="00583284"/>
    <w:rsid w:val="005840D9"/>
    <w:rsid w:val="00596E5D"/>
    <w:rsid w:val="005C0D84"/>
    <w:rsid w:val="005C70C8"/>
    <w:rsid w:val="005C7694"/>
    <w:rsid w:val="005E6B25"/>
    <w:rsid w:val="005F4F46"/>
    <w:rsid w:val="005F50AD"/>
    <w:rsid w:val="00620ED2"/>
    <w:rsid w:val="00631E6E"/>
    <w:rsid w:val="0063331A"/>
    <w:rsid w:val="006472B5"/>
    <w:rsid w:val="006933E3"/>
    <w:rsid w:val="00693B7C"/>
    <w:rsid w:val="006A303B"/>
    <w:rsid w:val="006A56B3"/>
    <w:rsid w:val="006B28D6"/>
    <w:rsid w:val="006C60E6"/>
    <w:rsid w:val="006C6299"/>
    <w:rsid w:val="006C65EB"/>
    <w:rsid w:val="006F232C"/>
    <w:rsid w:val="00702230"/>
    <w:rsid w:val="0071487B"/>
    <w:rsid w:val="00727234"/>
    <w:rsid w:val="00727554"/>
    <w:rsid w:val="00736809"/>
    <w:rsid w:val="00755664"/>
    <w:rsid w:val="00767B44"/>
    <w:rsid w:val="00774FFB"/>
    <w:rsid w:val="0077753F"/>
    <w:rsid w:val="00797213"/>
    <w:rsid w:val="007B0740"/>
    <w:rsid w:val="007B5389"/>
    <w:rsid w:val="007B5BBE"/>
    <w:rsid w:val="007B6269"/>
    <w:rsid w:val="007C1BAB"/>
    <w:rsid w:val="007F0906"/>
    <w:rsid w:val="007F14FB"/>
    <w:rsid w:val="007F4684"/>
    <w:rsid w:val="007F5624"/>
    <w:rsid w:val="007F76AA"/>
    <w:rsid w:val="00810B21"/>
    <w:rsid w:val="00812DEC"/>
    <w:rsid w:val="00812FDD"/>
    <w:rsid w:val="00815C40"/>
    <w:rsid w:val="00823AC6"/>
    <w:rsid w:val="008260BA"/>
    <w:rsid w:val="008465D1"/>
    <w:rsid w:val="00850978"/>
    <w:rsid w:val="00855A6E"/>
    <w:rsid w:val="0087031B"/>
    <w:rsid w:val="00874010"/>
    <w:rsid w:val="00877CAD"/>
    <w:rsid w:val="008A2250"/>
    <w:rsid w:val="008C187F"/>
    <w:rsid w:val="00903C0A"/>
    <w:rsid w:val="00912E16"/>
    <w:rsid w:val="009179BF"/>
    <w:rsid w:val="00927090"/>
    <w:rsid w:val="00930F93"/>
    <w:rsid w:val="00940C94"/>
    <w:rsid w:val="0095036C"/>
    <w:rsid w:val="00955A44"/>
    <w:rsid w:val="009714F4"/>
    <w:rsid w:val="00994458"/>
    <w:rsid w:val="009A4385"/>
    <w:rsid w:val="009C4D38"/>
    <w:rsid w:val="009C6D49"/>
    <w:rsid w:val="009D27F3"/>
    <w:rsid w:val="00A15CF7"/>
    <w:rsid w:val="00A24793"/>
    <w:rsid w:val="00A31A5B"/>
    <w:rsid w:val="00A33B5F"/>
    <w:rsid w:val="00A46E2C"/>
    <w:rsid w:val="00A47244"/>
    <w:rsid w:val="00A530EF"/>
    <w:rsid w:val="00A7010A"/>
    <w:rsid w:val="00A72372"/>
    <w:rsid w:val="00A74564"/>
    <w:rsid w:val="00A81248"/>
    <w:rsid w:val="00A83262"/>
    <w:rsid w:val="00A84125"/>
    <w:rsid w:val="00A92609"/>
    <w:rsid w:val="00AA6992"/>
    <w:rsid w:val="00AA6C7B"/>
    <w:rsid w:val="00AB0E99"/>
    <w:rsid w:val="00AC2549"/>
    <w:rsid w:val="00AC5389"/>
    <w:rsid w:val="00AD4DD0"/>
    <w:rsid w:val="00AD689B"/>
    <w:rsid w:val="00AF0465"/>
    <w:rsid w:val="00B10B4D"/>
    <w:rsid w:val="00B16892"/>
    <w:rsid w:val="00B176D0"/>
    <w:rsid w:val="00B4664A"/>
    <w:rsid w:val="00B5241E"/>
    <w:rsid w:val="00B66D46"/>
    <w:rsid w:val="00B9558C"/>
    <w:rsid w:val="00B97D97"/>
    <w:rsid w:val="00BA2082"/>
    <w:rsid w:val="00BA23B8"/>
    <w:rsid w:val="00BA5F00"/>
    <w:rsid w:val="00BC6C31"/>
    <w:rsid w:val="00BC7DF4"/>
    <w:rsid w:val="00BD0161"/>
    <w:rsid w:val="00BE2FFD"/>
    <w:rsid w:val="00BF4C4E"/>
    <w:rsid w:val="00BF6826"/>
    <w:rsid w:val="00BF74EC"/>
    <w:rsid w:val="00BF75EA"/>
    <w:rsid w:val="00C02937"/>
    <w:rsid w:val="00C061BE"/>
    <w:rsid w:val="00C25E3E"/>
    <w:rsid w:val="00C40CCD"/>
    <w:rsid w:val="00C41E75"/>
    <w:rsid w:val="00C51ADA"/>
    <w:rsid w:val="00C5597D"/>
    <w:rsid w:val="00C66528"/>
    <w:rsid w:val="00C66BFC"/>
    <w:rsid w:val="00C673F6"/>
    <w:rsid w:val="00C72E21"/>
    <w:rsid w:val="00C838AD"/>
    <w:rsid w:val="00C879FD"/>
    <w:rsid w:val="00C915F0"/>
    <w:rsid w:val="00C92533"/>
    <w:rsid w:val="00C97B9D"/>
    <w:rsid w:val="00CA328B"/>
    <w:rsid w:val="00CB7514"/>
    <w:rsid w:val="00CD036F"/>
    <w:rsid w:val="00CD46B0"/>
    <w:rsid w:val="00CD6E69"/>
    <w:rsid w:val="00CE02F9"/>
    <w:rsid w:val="00CE49B8"/>
    <w:rsid w:val="00CF1DDA"/>
    <w:rsid w:val="00CF48C7"/>
    <w:rsid w:val="00D130F3"/>
    <w:rsid w:val="00D141D3"/>
    <w:rsid w:val="00D3340E"/>
    <w:rsid w:val="00D44B47"/>
    <w:rsid w:val="00D47283"/>
    <w:rsid w:val="00D730E0"/>
    <w:rsid w:val="00D80551"/>
    <w:rsid w:val="00D81C11"/>
    <w:rsid w:val="00D84F3B"/>
    <w:rsid w:val="00DD2D85"/>
    <w:rsid w:val="00DD5BA3"/>
    <w:rsid w:val="00E00E15"/>
    <w:rsid w:val="00E07581"/>
    <w:rsid w:val="00E21944"/>
    <w:rsid w:val="00E3273B"/>
    <w:rsid w:val="00E36C88"/>
    <w:rsid w:val="00E53210"/>
    <w:rsid w:val="00E54A30"/>
    <w:rsid w:val="00E57CD8"/>
    <w:rsid w:val="00E7457E"/>
    <w:rsid w:val="00E93871"/>
    <w:rsid w:val="00EB2A11"/>
    <w:rsid w:val="00EC3164"/>
    <w:rsid w:val="00EC4AA3"/>
    <w:rsid w:val="00ED50FA"/>
    <w:rsid w:val="00ED5F0E"/>
    <w:rsid w:val="00EF7A1B"/>
    <w:rsid w:val="00F1330D"/>
    <w:rsid w:val="00F209F6"/>
    <w:rsid w:val="00F279D0"/>
    <w:rsid w:val="00F614C2"/>
    <w:rsid w:val="00FA4D8E"/>
    <w:rsid w:val="00FB65B8"/>
    <w:rsid w:val="00FC1D12"/>
    <w:rsid w:val="00FC44F8"/>
    <w:rsid w:val="00FC49AE"/>
    <w:rsid w:val="00FD0B6A"/>
    <w:rsid w:val="00FD2FC3"/>
    <w:rsid w:val="00F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9149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rsid w:val="00FC49AE"/>
  </w:style>
  <w:style w:type="paragraph" w:styleId="Ttulo1">
    <w:name w:val="heading 1"/>
    <w:basedOn w:val="Normal"/>
    <w:next w:val="Normal"/>
    <w:link w:val="Ttulo1Car"/>
    <w:rsid w:val="000035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76"/>
      <w:szCs w:val="32"/>
    </w:rPr>
  </w:style>
  <w:style w:type="paragraph" w:styleId="Ttulo2">
    <w:name w:val="heading 2"/>
    <w:basedOn w:val="Normal"/>
    <w:next w:val="Normal"/>
    <w:link w:val="Ttulo2Car"/>
    <w:uiPriority w:val="1"/>
    <w:rsid w:val="00BA23B8"/>
    <w:pPr>
      <w:keepNext/>
      <w:keepLines/>
      <w:outlineLvl w:val="1"/>
    </w:pPr>
    <w:rPr>
      <w:rFonts w:ascii="Arial" w:eastAsiaTheme="majorEastAsia" w:hAnsi="Arial" w:cstheme="majorBidi"/>
      <w:b/>
      <w:i/>
      <w:color w:val="00C1C7" w:themeColor="accent2"/>
      <w:szCs w:val="26"/>
    </w:rPr>
  </w:style>
  <w:style w:type="paragraph" w:styleId="Ttulo3">
    <w:name w:val="heading 3"/>
    <w:basedOn w:val="Normal"/>
    <w:next w:val="Normal"/>
    <w:link w:val="Ttulo3Car"/>
    <w:uiPriority w:val="2"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Ttulo4">
    <w:name w:val="heading 4"/>
    <w:basedOn w:val="Normal"/>
    <w:next w:val="Normal"/>
    <w:link w:val="Ttulo4Car"/>
    <w:uiPriority w:val="3"/>
    <w:rsid w:val="0000352C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0"/>
    </w:rPr>
  </w:style>
  <w:style w:type="paragraph" w:styleId="Ttulo5">
    <w:name w:val="heading 5"/>
    <w:basedOn w:val="Normal"/>
    <w:next w:val="Normal"/>
    <w:link w:val="Ttulo5Car"/>
    <w:uiPriority w:val="4"/>
    <w:rsid w:val="00340D9A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00352C"/>
    <w:rPr>
      <w:rFonts w:asciiTheme="majorHAnsi" w:eastAsiaTheme="majorEastAsia" w:hAnsiTheme="majorHAnsi" w:cstheme="majorBidi"/>
      <w:b/>
      <w:color w:val="123869" w:themeColor="accent1"/>
      <w:sz w:val="76"/>
      <w:szCs w:val="32"/>
    </w:rPr>
  </w:style>
  <w:style w:type="character" w:customStyle="1" w:styleId="Ttulo2Car">
    <w:name w:val="Título 2 Car"/>
    <w:basedOn w:val="Fuentedeprrafopredeter"/>
    <w:link w:val="Ttulo2"/>
    <w:uiPriority w:val="1"/>
    <w:rsid w:val="00BA23B8"/>
    <w:rPr>
      <w:rFonts w:ascii="Arial" w:eastAsiaTheme="majorEastAsia" w:hAnsi="Arial" w:cstheme="majorBidi"/>
      <w:b/>
      <w:i/>
      <w:color w:val="00C1C7" w:themeColor="accent2"/>
      <w:szCs w:val="26"/>
    </w:rPr>
  </w:style>
  <w:style w:type="paragraph" w:customStyle="1" w:styleId="Delimitadorgrfico">
    <w:name w:val="Delimitador gráfico"/>
    <w:basedOn w:val="Normal"/>
    <w:uiPriority w:val="7"/>
    <w:rsid w:val="00A81248"/>
    <w:rPr>
      <w:sz w:val="10"/>
    </w:rPr>
  </w:style>
  <w:style w:type="character" w:customStyle="1" w:styleId="Ttulo3Car">
    <w:name w:val="Título 3 Car"/>
    <w:basedOn w:val="Fuentedeprrafopredeter"/>
    <w:link w:val="Ttulo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Ttulo4Car">
    <w:name w:val="Título 4 Car"/>
    <w:basedOn w:val="Fuentedeprrafopredeter"/>
    <w:link w:val="Ttulo4"/>
    <w:uiPriority w:val="3"/>
    <w:rsid w:val="0000352C"/>
    <w:rPr>
      <w:rFonts w:eastAsiaTheme="majorEastAsia" w:cstheme="majorBidi"/>
      <w:i/>
      <w:iCs/>
      <w:color w:val="000000" w:themeColor="text1"/>
      <w:sz w:val="30"/>
    </w:rPr>
  </w:style>
  <w:style w:type="paragraph" w:customStyle="1" w:styleId="Texto">
    <w:name w:val="Texto"/>
    <w:basedOn w:val="Normal"/>
    <w:uiPriority w:val="5"/>
    <w:rsid w:val="0000352C"/>
    <w:rPr>
      <w:i/>
      <w:color w:val="000000" w:themeColor="text1"/>
      <w:sz w:val="28"/>
    </w:rPr>
  </w:style>
  <w:style w:type="paragraph" w:styleId="Encabezado">
    <w:name w:val="header"/>
    <w:basedOn w:val="Normal"/>
    <w:link w:val="EncabezadoC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6528"/>
  </w:style>
  <w:style w:type="paragraph" w:styleId="Piedepgina">
    <w:name w:val="footer"/>
    <w:basedOn w:val="Normal"/>
    <w:link w:val="PiedepginaC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Nmerodepgina">
    <w:name w:val="page number"/>
    <w:basedOn w:val="Fuentedeprrafopredeter"/>
    <w:uiPriority w:val="99"/>
    <w:semiHidden/>
    <w:rsid w:val="001205A1"/>
  </w:style>
  <w:style w:type="character" w:customStyle="1" w:styleId="Ttulo5Car">
    <w:name w:val="Título 5 Car"/>
    <w:basedOn w:val="Fuentedeprrafopredeter"/>
    <w:link w:val="Ttulo5"/>
    <w:uiPriority w:val="4"/>
    <w:rsid w:val="00340D9A"/>
    <w:rPr>
      <w:rFonts w:asciiTheme="majorHAnsi" w:eastAsiaTheme="majorEastAsia" w:hAnsiTheme="majorHAnsi" w:cstheme="majorBidi"/>
      <w:b/>
      <w:color w:val="123869" w:themeColor="accent1"/>
      <w:sz w:val="66"/>
    </w:rPr>
  </w:style>
  <w:style w:type="character" w:styleId="Textodelmarcadordeposicin">
    <w:name w:val="Placeholder Text"/>
    <w:basedOn w:val="Fuentedeprrafopredeter"/>
    <w:uiPriority w:val="99"/>
    <w:semiHidden/>
    <w:rsid w:val="00C66528"/>
    <w:rPr>
      <w:color w:val="808080"/>
    </w:rPr>
  </w:style>
  <w:style w:type="character" w:styleId="nfasis">
    <w:name w:val="Emphasis"/>
    <w:basedOn w:val="nfasisintenso"/>
    <w:uiPriority w:val="20"/>
    <w:qFormat/>
    <w:rsid w:val="00A83262"/>
    <w:rPr>
      <w:rFonts w:ascii="Consolas" w:hAnsi="Consolas"/>
      <w:b/>
      <w:i/>
      <w:iCs w:val="0"/>
      <w:color w:val="00BCD4"/>
    </w:rPr>
  </w:style>
  <w:style w:type="paragraph" w:styleId="Cita">
    <w:name w:val="Quote"/>
    <w:basedOn w:val="Normal"/>
    <w:next w:val="Normal"/>
    <w:link w:val="CitaCar"/>
    <w:uiPriority w:val="29"/>
    <w:rsid w:val="00340D9A"/>
    <w:pPr>
      <w:spacing w:line="192" w:lineRule="auto"/>
      <w:jc w:val="center"/>
    </w:pPr>
    <w:rPr>
      <w:rFonts w:asciiTheme="majorHAnsi" w:hAnsiTheme="majorHAnsi"/>
      <w:iCs/>
      <w:color w:val="123869" w:themeColor="accent1"/>
      <w:sz w:val="66"/>
    </w:rPr>
  </w:style>
  <w:style w:type="character" w:customStyle="1" w:styleId="CitaCar">
    <w:name w:val="Cita Car"/>
    <w:basedOn w:val="Fuentedeprrafopredeter"/>
    <w:link w:val="Cita"/>
    <w:uiPriority w:val="29"/>
    <w:rsid w:val="00340D9A"/>
    <w:rPr>
      <w:rFonts w:asciiTheme="majorHAnsi" w:hAnsiTheme="majorHAnsi"/>
      <w:iCs/>
      <w:color w:val="123869" w:themeColor="accent1"/>
      <w:sz w:val="66"/>
    </w:rPr>
  </w:style>
  <w:style w:type="paragraph" w:customStyle="1" w:styleId="Titulo1">
    <w:name w:val="Titulo 1"/>
    <w:basedOn w:val="Ttulo1"/>
    <w:link w:val="Titulo1Car"/>
    <w:uiPriority w:val="6"/>
    <w:qFormat/>
    <w:rsid w:val="002D3EBF"/>
    <w:rPr>
      <w:rFonts w:ascii="Arial" w:hAnsi="Arial"/>
      <w:b w:val="0"/>
      <w:color w:val="00BCD4"/>
      <w:sz w:val="36"/>
    </w:rPr>
  </w:style>
  <w:style w:type="character" w:customStyle="1" w:styleId="Titulo1Car">
    <w:name w:val="Titulo 1 Car"/>
    <w:basedOn w:val="Fuentedeprrafopredeter"/>
    <w:link w:val="Titulo1"/>
    <w:uiPriority w:val="6"/>
    <w:rsid w:val="00874010"/>
    <w:rPr>
      <w:rFonts w:ascii="Arial" w:eastAsiaTheme="majorEastAsia" w:hAnsi="Arial" w:cstheme="majorBidi"/>
      <w:color w:val="00BCD4"/>
      <w:sz w:val="36"/>
      <w:szCs w:val="32"/>
    </w:rPr>
  </w:style>
  <w:style w:type="paragraph" w:customStyle="1" w:styleId="TITULO2">
    <w:name w:val="TITULO 2"/>
    <w:basedOn w:val="Ttulo2"/>
    <w:link w:val="TITULO2Car"/>
    <w:uiPriority w:val="6"/>
    <w:qFormat/>
    <w:rsid w:val="00A47244"/>
    <w:rPr>
      <w:rFonts w:asciiTheme="majorHAnsi" w:hAnsiTheme="majorHAnsi"/>
      <w:color w:val="1A237E"/>
      <w:sz w:val="28"/>
    </w:rPr>
  </w:style>
  <w:style w:type="character" w:customStyle="1" w:styleId="TITULO2Car">
    <w:name w:val="TITULO 2 Car"/>
    <w:basedOn w:val="Fuentedeprrafopredeter"/>
    <w:link w:val="TITULO2"/>
    <w:uiPriority w:val="6"/>
    <w:rsid w:val="00874010"/>
    <w:rPr>
      <w:rFonts w:asciiTheme="majorHAnsi" w:eastAsiaTheme="majorEastAsia" w:hAnsiTheme="majorHAnsi" w:cstheme="majorBidi"/>
      <w:b/>
      <w:i/>
      <w:color w:val="1A237E"/>
      <w:sz w:val="28"/>
      <w:szCs w:val="26"/>
    </w:rPr>
  </w:style>
  <w:style w:type="paragraph" w:customStyle="1" w:styleId="TEXTO0">
    <w:name w:val="TEXTO"/>
    <w:basedOn w:val="Normal"/>
    <w:link w:val="TEXTOCar"/>
    <w:uiPriority w:val="6"/>
    <w:rsid w:val="00417425"/>
    <w:rPr>
      <w:rFonts w:ascii="Calibri" w:hAnsi="Calibri"/>
      <w:color w:val="212121"/>
      <w:sz w:val="22"/>
    </w:rPr>
  </w:style>
  <w:style w:type="character" w:customStyle="1" w:styleId="TEXTOCar">
    <w:name w:val="TEXTO Car"/>
    <w:basedOn w:val="Fuentedeprrafopredeter"/>
    <w:link w:val="TEXTO0"/>
    <w:uiPriority w:val="6"/>
    <w:rsid w:val="00417425"/>
    <w:rPr>
      <w:rFonts w:ascii="Calibri" w:hAnsi="Calibri"/>
      <w:color w:val="212121"/>
      <w:sz w:val="22"/>
    </w:rPr>
  </w:style>
  <w:style w:type="paragraph" w:customStyle="1" w:styleId="Textos">
    <w:name w:val="Textos"/>
    <w:basedOn w:val="Texto"/>
    <w:link w:val="TextosCar"/>
    <w:uiPriority w:val="6"/>
    <w:qFormat/>
    <w:rsid w:val="007F5624"/>
    <w:rPr>
      <w:rFonts w:ascii="Calibri" w:hAnsi="Calibri"/>
      <w:i w:val="0"/>
      <w:color w:val="212121"/>
    </w:rPr>
  </w:style>
  <w:style w:type="character" w:customStyle="1" w:styleId="TextosCar">
    <w:name w:val="Textos Car"/>
    <w:basedOn w:val="Fuentedeprrafopredeter"/>
    <w:link w:val="Textos"/>
    <w:uiPriority w:val="6"/>
    <w:rsid w:val="00874010"/>
    <w:rPr>
      <w:rFonts w:ascii="Calibri" w:hAnsi="Calibri"/>
      <w:color w:val="212121"/>
      <w:sz w:val="28"/>
    </w:rPr>
  </w:style>
  <w:style w:type="character" w:styleId="nfasisintenso">
    <w:name w:val="Intense Emphasis"/>
    <w:basedOn w:val="Fuentedeprrafopredeter"/>
    <w:uiPriority w:val="21"/>
    <w:semiHidden/>
    <w:qFormat/>
    <w:rsid w:val="00874010"/>
    <w:rPr>
      <w:i/>
      <w:iCs/>
      <w:color w:val="123869" w:themeColor="accent1"/>
    </w:rPr>
  </w:style>
  <w:style w:type="paragraph" w:styleId="TtuloTDC">
    <w:name w:val="TOC Heading"/>
    <w:basedOn w:val="Ttulo1"/>
    <w:next w:val="Normal"/>
    <w:uiPriority w:val="39"/>
    <w:unhideWhenUsed/>
    <w:qFormat/>
    <w:rsid w:val="006472B5"/>
    <w:pPr>
      <w:spacing w:line="259" w:lineRule="auto"/>
      <w:outlineLvl w:val="9"/>
    </w:pPr>
    <w:rPr>
      <w:b w:val="0"/>
      <w:color w:val="0D294E" w:themeColor="accent1" w:themeShade="BF"/>
      <w:sz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6472B5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472B5"/>
    <w:pPr>
      <w:spacing w:after="100" w:line="259" w:lineRule="auto"/>
    </w:pPr>
    <w:rPr>
      <w:rFonts w:eastAsiaTheme="minorEastAsia" w:cs="Times New Roman"/>
      <w:sz w:val="22"/>
      <w:szCs w:val="2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6472B5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character" w:styleId="Hipervnculo">
    <w:name w:val="Hyperlink"/>
    <w:basedOn w:val="Fuentedeprrafopredeter"/>
    <w:uiPriority w:val="99"/>
    <w:unhideWhenUsed/>
    <w:rsid w:val="006472B5"/>
    <w:rPr>
      <w:color w:val="0000FF" w:themeColor="hyperlink"/>
      <w:u w:val="single"/>
    </w:rPr>
  </w:style>
  <w:style w:type="paragraph" w:customStyle="1" w:styleId="PORTADA">
    <w:name w:val="PORTADA"/>
    <w:next w:val="Sinespaciado"/>
    <w:link w:val="PORTADACar"/>
    <w:uiPriority w:val="6"/>
    <w:qFormat/>
    <w:rsid w:val="006F232C"/>
    <w:rPr>
      <w:rFonts w:ascii="Arial" w:eastAsiaTheme="majorEastAsia" w:hAnsi="Arial" w:cstheme="majorBidi"/>
      <w:b/>
      <w:i/>
      <w:noProof/>
      <w:color w:val="00C1C7" w:themeColor="accent2"/>
      <w:szCs w:val="26"/>
    </w:rPr>
  </w:style>
  <w:style w:type="paragraph" w:styleId="Sinespaciado">
    <w:name w:val="No Spacing"/>
    <w:uiPriority w:val="1"/>
    <w:semiHidden/>
    <w:qFormat/>
    <w:rsid w:val="006F232C"/>
  </w:style>
  <w:style w:type="character" w:customStyle="1" w:styleId="PORTADACar">
    <w:name w:val="PORTADA Car"/>
    <w:basedOn w:val="Fuentedeprrafopredeter"/>
    <w:link w:val="PORTADA"/>
    <w:uiPriority w:val="6"/>
    <w:rsid w:val="006F232C"/>
    <w:rPr>
      <w:rFonts w:ascii="Arial" w:eastAsiaTheme="majorEastAsia" w:hAnsi="Arial" w:cstheme="majorBidi"/>
      <w:b/>
      <w:i/>
      <w:noProof/>
      <w:color w:val="00C1C7" w:themeColor="accent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header" Target="header3.xml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ist\AppData\Roaming\Microsoft\Templates\Informe%20del%20estudiante%20de%20Jazz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FE22B-DCA0-46C6-8A70-D57C7C6DA0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del estudiante de Jazz</Template>
  <TotalTime>0</TotalTime>
  <Pages>11</Pages>
  <Words>1312</Words>
  <Characters>7221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2026-04-06T23:56:00Z</dcterms:created>
  <dcterms:modified xsi:type="dcterms:W3CDTF">2026-04-06T23:56:00Z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